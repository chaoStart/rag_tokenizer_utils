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7DFC20">
      <w:pPr>
        <w:pStyle w:val="47"/>
        <w:rPr>
          <w:rFonts w:hint="eastAsia" w:ascii="隶书" w:hAnsi="宋体" w:eastAsia="隶书"/>
          <w:bCs w:val="0"/>
          <w:color w:val="003300"/>
          <w:spacing w:val="40"/>
          <w:sz w:val="36"/>
          <w:lang w:eastAsia="zh-CN"/>
        </w:rPr>
      </w:pPr>
      <w:bookmarkStart w:id="0" w:name="_Toc183596503"/>
      <w:bookmarkStart w:id="1" w:name="_Toc184645899"/>
      <w:bookmarkStart w:id="2" w:name="_Toc183856856"/>
      <w:bookmarkStart w:id="3" w:name="_Toc183596395"/>
      <w:bookmarkStart w:id="4" w:name="_Toc183596617"/>
      <w:bookmarkStart w:id="5" w:name="_Toc184658613"/>
      <w:r>
        <w:rPr>
          <w:rFonts w:hint="eastAsia" w:ascii="隶书" w:hAnsi="宋体" w:eastAsia="隶书"/>
          <w:bCs w:val="0"/>
          <w:color w:val="003300"/>
          <w:spacing w:val="40"/>
          <w:sz w:val="36"/>
          <w:lang w:eastAsia="zh-CN"/>
        </w:rPr>
        <w:t>南京科远智慧科技集团股份有限公司</w:t>
      </w:r>
    </w:p>
    <w:p w14:paraId="4DFFEA89"/>
    <w:p w14:paraId="0FD060AD"/>
    <w:bookmarkEnd w:id="0"/>
    <w:bookmarkEnd w:id="1"/>
    <w:bookmarkEnd w:id="2"/>
    <w:bookmarkEnd w:id="3"/>
    <w:bookmarkEnd w:id="4"/>
    <w:bookmarkEnd w:id="5"/>
    <w:p w14:paraId="57E1BA1D"/>
    <w:p w14:paraId="737743F8"/>
    <w:p w14:paraId="67E2564F"/>
    <w:p w14:paraId="0EAEC9BA"/>
    <w:p w14:paraId="09AA7644">
      <w:pPr>
        <w:jc w:val="center"/>
        <w:rPr>
          <w:rFonts w:hint="default"/>
          <w:b/>
          <w:sz w:val="44"/>
          <w:szCs w:val="44"/>
          <w:lang w:val="en-US"/>
        </w:rPr>
      </w:pPr>
      <w:r>
        <w:rPr>
          <w:rFonts w:hint="eastAsia" w:ascii="黑体" w:hAnsi="宋体" w:eastAsia="黑体"/>
          <w:b/>
          <w:bCs/>
          <w:spacing w:val="40"/>
          <w:sz w:val="30"/>
          <w:szCs w:val="30"/>
          <w:lang w:val="en-US" w:eastAsia="zh-CN"/>
        </w:rPr>
        <w:t>基于大模型的EmpoworX智能问答系统开发项目</w:t>
      </w:r>
    </w:p>
    <w:p w14:paraId="3C3A616E"/>
    <w:p w14:paraId="52469461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工程实施说明</w:t>
      </w:r>
    </w:p>
    <w:p w14:paraId="2E3BA2E4">
      <w:pPr>
        <w:rPr>
          <w:szCs w:val="21"/>
        </w:rPr>
      </w:pPr>
    </w:p>
    <w:p w14:paraId="138488DC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（版本：</w:t>
      </w:r>
      <w:r>
        <w:rPr>
          <w:rFonts w:hint="eastAsia"/>
          <w:b/>
          <w:sz w:val="44"/>
          <w:szCs w:val="44"/>
          <w:lang w:val="en-US" w:eastAsia="zh-CN"/>
        </w:rPr>
        <w:t>V1</w:t>
      </w:r>
      <w:r>
        <w:rPr>
          <w:rFonts w:hint="eastAsia"/>
          <w:b/>
          <w:sz w:val="44"/>
          <w:szCs w:val="44"/>
        </w:rPr>
        <w:t>.</w:t>
      </w:r>
      <w:r>
        <w:rPr>
          <w:rFonts w:hint="eastAsia"/>
          <w:b/>
          <w:sz w:val="44"/>
          <w:szCs w:val="44"/>
          <w:lang w:val="en-US" w:eastAsia="zh-CN"/>
        </w:rPr>
        <w:t>1</w:t>
      </w:r>
      <w:r>
        <w:rPr>
          <w:rFonts w:hint="eastAsia"/>
          <w:b/>
          <w:sz w:val="44"/>
          <w:szCs w:val="44"/>
        </w:rPr>
        <w:t>）</w:t>
      </w:r>
    </w:p>
    <w:p w14:paraId="2F045CB5">
      <w:pPr>
        <w:rPr>
          <w:szCs w:val="21"/>
        </w:rPr>
      </w:pPr>
    </w:p>
    <w:p w14:paraId="547A8C72">
      <w:pPr>
        <w:rPr>
          <w:szCs w:val="21"/>
        </w:rPr>
      </w:pPr>
    </w:p>
    <w:p w14:paraId="7FDBD9A8">
      <w:pPr>
        <w:rPr>
          <w:szCs w:val="21"/>
        </w:rPr>
      </w:pPr>
    </w:p>
    <w:p w14:paraId="200EC046">
      <w:pPr>
        <w:rPr>
          <w:szCs w:val="21"/>
        </w:rPr>
      </w:pPr>
    </w:p>
    <w:p w14:paraId="740AD369">
      <w:pPr>
        <w:rPr>
          <w:szCs w:val="21"/>
        </w:rPr>
      </w:pPr>
    </w:p>
    <w:p w14:paraId="209AD829">
      <w:pPr>
        <w:rPr>
          <w:szCs w:val="21"/>
        </w:rPr>
      </w:pPr>
    </w:p>
    <w:tbl>
      <w:tblPr>
        <w:tblStyle w:val="31"/>
        <w:tblW w:w="605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6"/>
        <w:gridCol w:w="4059"/>
      </w:tblGrid>
      <w:tr w14:paraId="50A38E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6" w:type="dxa"/>
            <w:vAlign w:val="bottom"/>
          </w:tcPr>
          <w:p w14:paraId="26003F10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编    制：</w:t>
            </w:r>
          </w:p>
        </w:tc>
        <w:tc>
          <w:tcPr>
            <w:tcW w:w="4059" w:type="dxa"/>
            <w:tcBorders>
              <w:bottom w:val="single" w:color="auto" w:sz="4" w:space="0"/>
            </w:tcBorders>
            <w:vAlign w:val="bottom"/>
          </w:tcPr>
          <w:p w14:paraId="09C793BC"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default" w:eastAsia="宋体"/>
                <w:sz w:val="32"/>
                <w:szCs w:val="32"/>
                <w:lang w:val="en-US" w:eastAsia="zh-CN"/>
              </w:rPr>
              <w:t>靳鸿祥</w:t>
            </w:r>
          </w:p>
        </w:tc>
      </w:tr>
      <w:tr w14:paraId="716783E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6" w:type="dxa"/>
            <w:vAlign w:val="bottom"/>
          </w:tcPr>
          <w:p w14:paraId="5B52F92D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审    核：</w:t>
            </w:r>
          </w:p>
        </w:tc>
        <w:tc>
          <w:tcPr>
            <w:tcW w:w="405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D4E0573"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顾 坤</w:t>
            </w:r>
          </w:p>
        </w:tc>
      </w:tr>
      <w:tr w14:paraId="7ABCA9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6" w:type="dxa"/>
            <w:vAlign w:val="bottom"/>
          </w:tcPr>
          <w:p w14:paraId="292DBC3A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批    准：</w:t>
            </w:r>
          </w:p>
        </w:tc>
        <w:tc>
          <w:tcPr>
            <w:tcW w:w="405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556892C6">
            <w:pPr>
              <w:jc w:val="center"/>
              <w:rPr>
                <w:rFonts w:hint="eastAsia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周松明</w:t>
            </w:r>
          </w:p>
        </w:tc>
      </w:tr>
      <w:tr w14:paraId="5F932E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6" w:type="dxa"/>
            <w:vAlign w:val="bottom"/>
          </w:tcPr>
          <w:p w14:paraId="3DC30F3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受控状态：</w:t>
            </w:r>
          </w:p>
        </w:tc>
        <w:tc>
          <w:tcPr>
            <w:tcW w:w="405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161205BA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【受控】</w:t>
            </w:r>
          </w:p>
        </w:tc>
      </w:tr>
    </w:tbl>
    <w:p w14:paraId="007DF56B"/>
    <w:p w14:paraId="05CFB928">
      <w:pPr>
        <w:sectPr>
          <w:footerReference r:id="rId5" w:type="first"/>
          <w:pgSz w:w="11906" w:h="16838"/>
          <w:pgMar w:top="1134" w:right="1134" w:bottom="1134" w:left="1134" w:header="851" w:footer="851" w:gutter="284"/>
          <w:cols w:space="425" w:num="1"/>
          <w:docGrid w:type="linesAndChars" w:linePitch="312" w:charSpace="0"/>
        </w:sectPr>
      </w:pPr>
    </w:p>
    <w:p w14:paraId="21CB0D86">
      <w:pPr>
        <w:spacing w:line="400" w:lineRule="exact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各版本建立及修订履历</w:t>
      </w:r>
    </w:p>
    <w:tbl>
      <w:tblPr>
        <w:tblStyle w:val="31"/>
        <w:tblW w:w="9289" w:type="dxa"/>
        <w:tblInd w:w="-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2"/>
        <w:gridCol w:w="650"/>
        <w:gridCol w:w="2754"/>
        <w:gridCol w:w="1779"/>
        <w:gridCol w:w="1633"/>
        <w:gridCol w:w="1821"/>
      </w:tblGrid>
      <w:tr w14:paraId="2B8AE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CBF159">
            <w:pPr>
              <w:jc w:val="center"/>
              <w:rPr>
                <w:rFonts w:ascii="黑体" w:hAnsi="黑体" w:eastAsia="黑体"/>
                <w:b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sz w:val="18"/>
                <w:szCs w:val="18"/>
              </w:rPr>
              <w:t>版本号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EB9098">
            <w:pPr>
              <w:jc w:val="center"/>
              <w:rPr>
                <w:rFonts w:ascii="黑体" w:hAnsi="黑体" w:eastAsia="黑体"/>
                <w:b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sz w:val="18"/>
                <w:szCs w:val="18"/>
              </w:rPr>
              <w:t>建立/修订履历</w:t>
            </w: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B8A83E8">
            <w:pPr>
              <w:jc w:val="center"/>
              <w:rPr>
                <w:rFonts w:ascii="黑体" w:hAnsi="黑体" w:eastAsia="黑体"/>
                <w:b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sz w:val="18"/>
                <w:szCs w:val="18"/>
              </w:rPr>
              <w:t>编制人/日期</w:t>
            </w: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B490D8">
            <w:pPr>
              <w:jc w:val="center"/>
              <w:rPr>
                <w:rFonts w:ascii="黑体" w:hAnsi="黑体" w:eastAsia="黑体"/>
                <w:b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sz w:val="18"/>
                <w:szCs w:val="18"/>
              </w:rPr>
              <w:t>审核人/日期</w:t>
            </w: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480FC3">
            <w:pPr>
              <w:jc w:val="center"/>
              <w:rPr>
                <w:rFonts w:ascii="黑体" w:hAnsi="黑体" w:eastAsia="黑体"/>
                <w:b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sz w:val="18"/>
                <w:szCs w:val="18"/>
              </w:rPr>
              <w:t>批准人/日期</w:t>
            </w:r>
          </w:p>
        </w:tc>
      </w:tr>
      <w:tr w14:paraId="31316D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3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708B769">
            <w:pPr>
              <w:jc w:val="center"/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V1.</w:t>
            </w: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00C3476">
            <w:pPr>
              <w:rPr>
                <w:rFonts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初次建立</w:t>
            </w: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A272B7">
            <w:pPr>
              <w:jc w:val="left"/>
              <w:rPr>
                <w:rFonts w:hint="default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靳鸿祥/</w:t>
            </w:r>
            <w:r>
              <w:rPr>
                <w:rFonts w:hint="eastAsia" w:ascii="黑体" w:hAnsi="黑体" w:eastAsia="黑体"/>
                <w:bCs/>
                <w:sz w:val="18"/>
                <w:szCs w:val="18"/>
                <w:lang w:val="en-US" w:eastAsia="zh-CN"/>
              </w:rPr>
              <w:t>2025.05.12</w:t>
            </w: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4BB179">
            <w:pPr>
              <w:jc w:val="left"/>
              <w:rPr>
                <w:rFonts w:hint="default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 w:eastAsia="zh-CN"/>
              </w:rPr>
              <w:t>顾坤</w:t>
            </w: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/</w:t>
            </w:r>
            <w:r>
              <w:rPr>
                <w:rFonts w:hint="eastAsia" w:ascii="黑体" w:hAnsi="黑体" w:eastAsia="黑体"/>
                <w:bCs/>
                <w:sz w:val="18"/>
                <w:szCs w:val="18"/>
                <w:lang w:val="en-US" w:eastAsia="zh-CN"/>
              </w:rPr>
              <w:t>2025.05.12</w:t>
            </w: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C0C376">
            <w:pPr>
              <w:jc w:val="left"/>
              <w:rPr>
                <w:rFonts w:hint="default"/>
                <w:i w:val="0"/>
                <w:iCs/>
                <w:color w:val="auto"/>
                <w:lang w:val="en-US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 w:eastAsia="zh-CN"/>
              </w:rPr>
              <w:t>周松明</w:t>
            </w: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/</w:t>
            </w:r>
            <w:r>
              <w:rPr>
                <w:rFonts w:hint="eastAsia" w:ascii="黑体" w:hAnsi="黑体" w:eastAsia="黑体"/>
                <w:bCs/>
                <w:sz w:val="18"/>
                <w:szCs w:val="18"/>
                <w:lang w:val="en-US" w:eastAsia="zh-CN"/>
              </w:rPr>
              <w:t>2025.05.12</w:t>
            </w:r>
          </w:p>
        </w:tc>
      </w:tr>
      <w:tr w14:paraId="0478B7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13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D8A9CFC">
            <w:pPr>
              <w:jc w:val="center"/>
              <w:rPr>
                <w:rFonts w:hint="eastAsia" w:ascii="黑体" w:hAnsi="黑体" w:eastAsia="黑体"/>
                <w:b/>
                <w:bCs/>
                <w:i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V1.</w:t>
            </w: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550504">
            <w:pPr>
              <w:rPr>
                <w:rFonts w:hint="default" w:ascii="黑体" w:hAnsi="黑体" w:eastAsia="黑体"/>
                <w:i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 w:eastAsia="zh-CN"/>
              </w:rPr>
              <w:t>结项发布</w:t>
            </w: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53F0F60A">
            <w:pPr>
              <w:jc w:val="left"/>
              <w:rPr>
                <w:rFonts w:hint="default" w:ascii="黑体" w:hAnsi="黑体" w:eastAsia="黑体"/>
                <w:b/>
                <w:bCs/>
                <w:i/>
                <w:color w:val="0000FF"/>
                <w:sz w:val="18"/>
                <w:szCs w:val="18"/>
                <w:lang w:val="en-US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靳鸿祥/</w:t>
            </w:r>
            <w:r>
              <w:rPr>
                <w:rFonts w:hint="eastAsia" w:ascii="黑体" w:hAnsi="黑体" w:eastAsia="黑体"/>
                <w:bCs/>
                <w:sz w:val="18"/>
                <w:szCs w:val="18"/>
                <w:lang w:val="en-US" w:eastAsia="zh-CN"/>
              </w:rPr>
              <w:t>2025.07.31</w:t>
            </w: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308AB6C6">
            <w:pPr>
              <w:jc w:val="left"/>
              <w:rPr>
                <w:rFonts w:hint="default" w:ascii="黑体" w:hAnsi="黑体" w:eastAsia="黑体"/>
                <w:b/>
                <w:bCs/>
                <w:i/>
                <w:color w:val="0000FF"/>
                <w:sz w:val="18"/>
                <w:szCs w:val="18"/>
                <w:lang w:val="en-US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 w:eastAsia="zh-CN"/>
              </w:rPr>
              <w:t>顾坤</w:t>
            </w: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/</w:t>
            </w:r>
            <w:r>
              <w:rPr>
                <w:rFonts w:hint="eastAsia" w:ascii="黑体" w:hAnsi="黑体" w:eastAsia="黑体"/>
                <w:bCs/>
                <w:sz w:val="18"/>
                <w:szCs w:val="18"/>
                <w:lang w:val="en-US" w:eastAsia="zh-CN"/>
              </w:rPr>
              <w:t>2025.07.31</w:t>
            </w: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 w14:paraId="14AB25B6">
            <w:pPr>
              <w:jc w:val="left"/>
              <w:rPr>
                <w:rFonts w:hint="default" w:ascii="黑体" w:hAnsi="黑体" w:eastAsia="黑体"/>
                <w:b/>
                <w:bCs/>
                <w:i/>
                <w:color w:val="0000FF"/>
                <w:sz w:val="18"/>
                <w:szCs w:val="18"/>
                <w:lang w:val="en-US"/>
              </w:rPr>
            </w:pP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  <w:lang w:val="en-US" w:eastAsia="zh-CN"/>
              </w:rPr>
              <w:t>周松明</w:t>
            </w:r>
            <w:r>
              <w:rPr>
                <w:rFonts w:hint="eastAsia" w:ascii="黑体" w:hAnsi="黑体" w:eastAsia="黑体"/>
                <w:bCs/>
                <w:i w:val="0"/>
                <w:iCs/>
                <w:color w:val="auto"/>
                <w:sz w:val="18"/>
                <w:szCs w:val="18"/>
              </w:rPr>
              <w:t>/</w:t>
            </w:r>
            <w:r>
              <w:rPr>
                <w:rFonts w:hint="eastAsia" w:ascii="黑体" w:hAnsi="黑体" w:eastAsia="黑体"/>
                <w:bCs/>
                <w:sz w:val="18"/>
                <w:szCs w:val="18"/>
                <w:lang w:val="en-US" w:eastAsia="zh-CN"/>
              </w:rPr>
              <w:t>2025.07.31</w:t>
            </w:r>
          </w:p>
        </w:tc>
      </w:tr>
      <w:tr w14:paraId="46E5A7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540229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8BF362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CC488C">
            <w:pPr>
              <w:ind w:left="744"/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512ABA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6A74B2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96ABF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76228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6FBC21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AFDE90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841D25">
            <w:pPr>
              <w:ind w:left="744"/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8454C2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49D9A6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06F3F7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08D6C5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09AB0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E448C3">
            <w:pPr>
              <w:ind w:left="192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701F6E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D5CB62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B67FF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35B71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2BE141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5C6299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730013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2F126B">
            <w:pPr>
              <w:ind w:left="744"/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7E8860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D8A01E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39B0B9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11E08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30B79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32E813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780EAB">
            <w:pPr>
              <w:ind w:left="744"/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A1DD4F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87E42B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4406A1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4EBD82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B13769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3FA04B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711709">
            <w:pPr>
              <w:ind w:left="744"/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C864D7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C53852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112556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056EC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4E6BBE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3777B4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1980D5">
            <w:pPr>
              <w:ind w:left="744"/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A01CFB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4BB855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69E83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2769F4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C9FE1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9CBD9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7388CA">
            <w:pPr>
              <w:ind w:left="744"/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1B7D4F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EAEEB7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CA29FF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116D33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82F1B89">
            <w:pPr>
              <w:widowControl/>
              <w:jc w:val="lef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FACCB56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49311F6">
            <w:pPr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55C3D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4F5084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6A7E3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5C9EA8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D3474FC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95D196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7994D00">
            <w:pPr>
              <w:rPr>
                <w:rFonts w:ascii="黑体" w:hAnsi="黑体" w:eastAsia="黑体"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AFC263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CDCBF4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AC3E53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6FC5CA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AA4D8C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E7301DD">
            <w:pPr>
              <w:ind w:left="192"/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7B8B4E">
            <w:pPr>
              <w:tabs>
                <w:tab w:val="center" w:pos="869"/>
              </w:tabs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CF0DF3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D8C4AE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9DB685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2CDC52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D85366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B61527F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21C25AC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5A4860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A640F9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2CF9F2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472A6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014DF8F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CEF81F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F9EDD6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33DA1B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A167F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0526D3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29B2AB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6A2BCE7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D9B138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DF3F9CB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095FD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F2984B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D6BB8C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6932D2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1603E4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0A01E1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DD1E9C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86B464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A84B6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1064A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3A24E2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204512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99A8D1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6BCAC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598DB7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299B4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77DF3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3E2CD2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E291DA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FBCFBA8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C172F8F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388494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5F3347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CA730F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5EBF35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09F9D00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AA524E6">
            <w:pPr>
              <w:ind w:left="192"/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5C6531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840AFB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144ED4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B9B611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03AFFA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4B630B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7AC4EF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0F9E57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0E3009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102C9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7631D7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0D15BB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0CBFF0D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70A792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F7692A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1AA149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BFD2F3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99D70E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012C4F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C1C9377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06C5AE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42F2926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A09DAD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66044C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1559C1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  <w:tr w14:paraId="65D4FC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6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526C82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A3232B">
            <w:pPr>
              <w:jc w:val="center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0A55D91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BD11E8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6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9F6736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8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7A0AF5"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</w:tr>
    </w:tbl>
    <w:p w14:paraId="1DBD8BA2">
      <w:pPr>
        <w:widowControl/>
        <w:jc w:val="left"/>
        <w:sectPr>
          <w:pgSz w:w="11906" w:h="16838"/>
          <w:pgMar w:top="1440" w:right="1800" w:bottom="1090" w:left="1800" w:header="851" w:footer="992" w:gutter="0"/>
          <w:cols w:space="720" w:num="1"/>
          <w:docGrid w:type="lines" w:linePitch="312" w:charSpace="0"/>
        </w:sectPr>
      </w:pPr>
    </w:p>
    <w:p w14:paraId="03C729E2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目录</w:t>
      </w:r>
    </w:p>
    <w:p w14:paraId="4600B2EC">
      <w:pPr>
        <w:pStyle w:val="22"/>
        <w:tabs>
          <w:tab w:val="right" w:leader="dot" w:pos="9354"/>
          <w:tab w:val="clear" w:pos="420"/>
          <w:tab w:val="clear" w:pos="9344"/>
        </w:tabs>
      </w:pPr>
      <w:r>
        <w:rPr>
          <w:rStyle w:val="35"/>
          <w:b w:val="0"/>
          <w:sz w:val="18"/>
          <w:szCs w:val="18"/>
        </w:rPr>
        <w:fldChar w:fldCharType="begin"/>
      </w:r>
      <w:r>
        <w:rPr>
          <w:rStyle w:val="35"/>
          <w:b w:val="0"/>
          <w:sz w:val="18"/>
          <w:szCs w:val="18"/>
        </w:rPr>
        <w:instrText xml:space="preserve"> </w:instrText>
      </w:r>
      <w:r>
        <w:rPr>
          <w:rStyle w:val="35"/>
          <w:rFonts w:hint="eastAsia"/>
          <w:b w:val="0"/>
          <w:sz w:val="18"/>
          <w:szCs w:val="18"/>
        </w:rPr>
        <w:instrText xml:space="preserve">TOC \o "1-5" \h \z \u</w:instrText>
      </w:r>
      <w:r>
        <w:rPr>
          <w:rStyle w:val="35"/>
          <w:b w:val="0"/>
          <w:sz w:val="18"/>
          <w:szCs w:val="18"/>
        </w:rPr>
        <w:instrText xml:space="preserve"> </w:instrText>
      </w:r>
      <w:r>
        <w:rPr>
          <w:rStyle w:val="35"/>
          <w:b w:val="0"/>
          <w:sz w:val="18"/>
          <w:szCs w:val="18"/>
        </w:rPr>
        <w:fldChar w:fldCharType="separate"/>
      </w:r>
      <w:r>
        <w:rPr>
          <w:szCs w:val="18"/>
        </w:rPr>
        <w:fldChar w:fldCharType="begin"/>
      </w:r>
      <w:r>
        <w:rPr>
          <w:szCs w:val="18"/>
        </w:rPr>
        <w:instrText xml:space="preserve"> HYPERLINK \l _Toc12044 </w:instrText>
      </w:r>
      <w:r>
        <w:rPr>
          <w:szCs w:val="18"/>
        </w:rPr>
        <w:fldChar w:fldCharType="separate"/>
      </w:r>
      <w:r>
        <w:rPr>
          <w:rFonts w:hint="eastAsia"/>
        </w:rPr>
        <w:t xml:space="preserve">1 </w:t>
      </w:r>
      <w:r>
        <w:rPr>
          <w:rFonts w:hint="eastAsia"/>
          <w:bCs w:val="0"/>
          <w:szCs w:val="28"/>
        </w:rPr>
        <w:t>程序安装</w:t>
      </w:r>
      <w:r>
        <w:tab/>
      </w:r>
      <w:r>
        <w:fldChar w:fldCharType="begin"/>
      </w:r>
      <w:r>
        <w:instrText xml:space="preserve"> PAGEREF _Toc12044 \h </w:instrText>
      </w:r>
      <w:r>
        <w:fldChar w:fldCharType="separate"/>
      </w:r>
      <w:r>
        <w:t>2</w:t>
      </w:r>
      <w:r>
        <w:fldChar w:fldCharType="end"/>
      </w:r>
      <w:r>
        <w:rPr>
          <w:szCs w:val="18"/>
        </w:rPr>
        <w:fldChar w:fldCharType="end"/>
      </w:r>
    </w:p>
    <w:p w14:paraId="21CE2C95">
      <w:pPr>
        <w:pStyle w:val="26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_Toc3439 </w:instrText>
      </w:r>
      <w:r>
        <w:rPr>
          <w:szCs w:val="18"/>
        </w:rPr>
        <w:fldChar w:fldCharType="separate"/>
      </w:r>
      <w:r>
        <w:t xml:space="preserve">1.1 </w:t>
      </w:r>
      <w:r>
        <w:rPr>
          <w:rFonts w:hint="eastAsia"/>
          <w:lang w:val="en-US" w:eastAsia="zh-CN"/>
        </w:rPr>
        <w:t>微服务</w:t>
      </w:r>
      <w:r>
        <w:rPr>
          <w:rFonts w:hint="eastAsia"/>
        </w:rPr>
        <w:t>Setup方式</w:t>
      </w:r>
      <w:r>
        <w:tab/>
      </w:r>
      <w:r>
        <w:fldChar w:fldCharType="begin"/>
      </w:r>
      <w:r>
        <w:instrText xml:space="preserve"> PAGEREF _Toc3439 \h </w:instrText>
      </w:r>
      <w:r>
        <w:fldChar w:fldCharType="separate"/>
      </w:r>
      <w:r>
        <w:t>2</w:t>
      </w:r>
      <w:r>
        <w:fldChar w:fldCharType="end"/>
      </w:r>
      <w:r>
        <w:rPr>
          <w:szCs w:val="18"/>
        </w:rPr>
        <w:fldChar w:fldCharType="end"/>
      </w:r>
    </w:p>
    <w:p w14:paraId="674A2BB7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_Toc3627 </w:instrText>
      </w:r>
      <w:r>
        <w:rPr>
          <w:szCs w:val="18"/>
        </w:rPr>
        <w:fldChar w:fldCharType="separate"/>
      </w:r>
      <w:r>
        <w:rPr>
          <w:rFonts w:hint="default"/>
          <w:lang w:val="en-US"/>
        </w:rPr>
        <w:t xml:space="preserve">1.1.1 </w:t>
      </w:r>
      <w:r>
        <w:rPr>
          <w:rFonts w:hint="eastAsia"/>
        </w:rPr>
        <w:t>步骤1：</w:t>
      </w:r>
      <w:r>
        <w:rPr>
          <w:rFonts w:hint="eastAsia"/>
          <w:lang w:val="en-US" w:eastAsia="zh-CN"/>
        </w:rPr>
        <w:t>通过自动化运维平台下载智能问答项目并且部署</w:t>
      </w:r>
      <w:r>
        <w:tab/>
      </w:r>
      <w:r>
        <w:fldChar w:fldCharType="begin"/>
      </w:r>
      <w:r>
        <w:instrText xml:space="preserve"> PAGEREF _Toc3627 \h </w:instrText>
      </w:r>
      <w:r>
        <w:fldChar w:fldCharType="separate"/>
      </w:r>
      <w:r>
        <w:t>2</w:t>
      </w:r>
      <w:r>
        <w:fldChar w:fldCharType="end"/>
      </w:r>
      <w:r>
        <w:rPr>
          <w:szCs w:val="18"/>
        </w:rPr>
        <w:fldChar w:fldCharType="end"/>
      </w:r>
    </w:p>
    <w:p w14:paraId="2A329EE2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_Toc17851 </w:instrText>
      </w:r>
      <w:r>
        <w:rPr>
          <w:szCs w:val="18"/>
        </w:rPr>
        <w:fldChar w:fldCharType="separate"/>
      </w:r>
      <w:r>
        <w:t xml:space="preserve">1.1.2 </w:t>
      </w:r>
      <w:r>
        <w:rPr>
          <w:rFonts w:hint="eastAsia"/>
        </w:rPr>
        <w:t>步骤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：</w:t>
      </w:r>
      <w:r>
        <w:rPr>
          <w:rFonts w:hint="eastAsia"/>
          <w:lang w:eastAsia="zh-CN"/>
        </w:rPr>
        <w:t>微服务平台端增加</w:t>
      </w:r>
      <w:r>
        <w:rPr>
          <w:rFonts w:hint="eastAsia"/>
          <w:lang w:val="en-US" w:eastAsia="zh-CN"/>
        </w:rPr>
        <w:t>Nacos配置信息</w:t>
      </w:r>
      <w:r>
        <w:tab/>
      </w:r>
      <w:r>
        <w:fldChar w:fldCharType="begin"/>
      </w:r>
      <w:r>
        <w:instrText xml:space="preserve"> PAGEREF _Toc17851 \h </w:instrText>
      </w:r>
      <w:r>
        <w:fldChar w:fldCharType="separate"/>
      </w:r>
      <w:r>
        <w:t>2</w:t>
      </w:r>
      <w:r>
        <w:fldChar w:fldCharType="end"/>
      </w:r>
      <w:r>
        <w:rPr>
          <w:szCs w:val="18"/>
        </w:rPr>
        <w:fldChar w:fldCharType="end"/>
      </w:r>
    </w:p>
    <w:p w14:paraId="44E74C66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_Toc2420 </w:instrText>
      </w:r>
      <w:r>
        <w:rPr>
          <w:szCs w:val="18"/>
        </w:rPr>
        <w:fldChar w:fldCharType="separate"/>
      </w:r>
      <w:r>
        <w:t xml:space="preserve">1.1.3 </w:t>
      </w:r>
      <w:r>
        <w:rPr>
          <w:rFonts w:hint="eastAsia"/>
        </w:rPr>
        <w:t>步骤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：</w:t>
      </w:r>
      <w:r>
        <w:rPr>
          <w:rFonts w:hint="eastAsia"/>
          <w:lang w:eastAsia="zh-CN"/>
        </w:rPr>
        <w:t>微服务平台</w:t>
      </w:r>
      <w:r>
        <w:rPr>
          <w:rFonts w:hint="eastAsia"/>
          <w:lang w:val="en-US" w:eastAsia="zh-CN"/>
        </w:rPr>
        <w:t>配置智能问答菜单</w:t>
      </w:r>
      <w:r>
        <w:tab/>
      </w:r>
      <w:r>
        <w:fldChar w:fldCharType="begin"/>
      </w:r>
      <w:r>
        <w:instrText xml:space="preserve"> PAGEREF _Toc2420 \h </w:instrText>
      </w:r>
      <w:r>
        <w:fldChar w:fldCharType="separate"/>
      </w:r>
      <w:r>
        <w:t>5</w:t>
      </w:r>
      <w:r>
        <w:fldChar w:fldCharType="end"/>
      </w:r>
      <w:r>
        <w:rPr>
          <w:szCs w:val="18"/>
        </w:rPr>
        <w:fldChar w:fldCharType="end"/>
      </w:r>
    </w:p>
    <w:p w14:paraId="66AEFF20">
      <w:pPr>
        <w:pStyle w:val="26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_Toc30717 </w:instrText>
      </w:r>
      <w:r>
        <w:rPr>
          <w:szCs w:val="18"/>
        </w:rPr>
        <w:fldChar w:fldCharType="separate"/>
      </w:r>
      <w:r>
        <w:rPr>
          <w:rFonts w:hint="eastAsia" w:ascii="宋体" w:hAnsi="宋体"/>
          <w:lang w:val="en-US" w:eastAsia="zh-CN"/>
        </w:rPr>
        <w:t xml:space="preserve">1.2 </w:t>
      </w:r>
      <w:r>
        <w:rPr>
          <w:rFonts w:hint="eastAsia"/>
          <w:lang w:val="en-US" w:eastAsia="zh-CN"/>
        </w:rPr>
        <w:t>Python服务源码启动准备工作</w:t>
      </w:r>
      <w:r>
        <w:tab/>
      </w:r>
      <w:r>
        <w:fldChar w:fldCharType="begin"/>
      </w:r>
      <w:r>
        <w:instrText xml:space="preserve"> PAGEREF _Toc30717 \h </w:instrText>
      </w:r>
      <w:r>
        <w:fldChar w:fldCharType="separate"/>
      </w:r>
      <w:r>
        <w:t>6</w:t>
      </w:r>
      <w:r>
        <w:fldChar w:fldCharType="end"/>
      </w:r>
      <w:r>
        <w:rPr>
          <w:szCs w:val="18"/>
        </w:rPr>
        <w:fldChar w:fldCharType="end"/>
      </w:r>
    </w:p>
    <w:p w14:paraId="11D8D5D6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_Toc21623 </w:instrText>
      </w:r>
      <w:r>
        <w:rPr>
          <w:szCs w:val="18"/>
        </w:rPr>
        <w:fldChar w:fldCharType="separate"/>
      </w:r>
      <w:r>
        <w:t xml:space="preserve">1.2.1 </w:t>
      </w:r>
      <w:r>
        <w:rPr>
          <w:rFonts w:hint="eastAsia"/>
          <w:lang w:val="en-US" w:eastAsia="zh-CN"/>
        </w:rPr>
        <w:t>步骤1：</w:t>
      </w:r>
      <w:r>
        <w:rPr>
          <w:rFonts w:hint="eastAsia"/>
          <w:lang w:eastAsia="zh-CN"/>
        </w:rPr>
        <w:t>安装 Miniconda（推荐）</w:t>
      </w:r>
      <w:r>
        <w:tab/>
      </w:r>
      <w:r>
        <w:fldChar w:fldCharType="begin"/>
      </w:r>
      <w:r>
        <w:instrText xml:space="preserve"> PAGEREF _Toc21623 \h </w:instrText>
      </w:r>
      <w:r>
        <w:fldChar w:fldCharType="separate"/>
      </w:r>
      <w:r>
        <w:t>6</w:t>
      </w:r>
      <w:r>
        <w:fldChar w:fldCharType="end"/>
      </w:r>
      <w:r>
        <w:rPr>
          <w:szCs w:val="18"/>
        </w:rPr>
        <w:fldChar w:fldCharType="end"/>
      </w:r>
    </w:p>
    <w:p w14:paraId="568900BC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_Toc1848 </w:instrText>
      </w:r>
      <w:r>
        <w:rPr>
          <w:szCs w:val="18"/>
        </w:rPr>
        <w:fldChar w:fldCharType="separate"/>
      </w:r>
      <w:r>
        <w:rPr>
          <w:rFonts w:hint="eastAsia"/>
          <w:lang w:val="en-US" w:eastAsia="zh-CN"/>
        </w:rPr>
        <w:t>1.2.2 步骤2：创建虚拟环境</w:t>
      </w:r>
      <w:r>
        <w:tab/>
      </w:r>
      <w:r>
        <w:fldChar w:fldCharType="begin"/>
      </w:r>
      <w:r>
        <w:instrText xml:space="preserve"> PAGEREF _Toc1848 \h </w:instrText>
      </w:r>
      <w:r>
        <w:fldChar w:fldCharType="separate"/>
      </w:r>
      <w:r>
        <w:t>6</w:t>
      </w:r>
      <w:r>
        <w:fldChar w:fldCharType="end"/>
      </w:r>
      <w:r>
        <w:rPr>
          <w:szCs w:val="18"/>
        </w:rPr>
        <w:fldChar w:fldCharType="end"/>
      </w:r>
    </w:p>
    <w:p w14:paraId="07FD0C97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_Toc5399 </w:instrText>
      </w:r>
      <w:r>
        <w:rPr>
          <w:szCs w:val="18"/>
        </w:rPr>
        <w:fldChar w:fldCharType="separate"/>
      </w:r>
      <w:r>
        <w:rPr>
          <w:rFonts w:hint="default"/>
          <w:lang w:val="en-US" w:eastAsia="zh-CN"/>
        </w:rPr>
        <w:t xml:space="preserve">1.2.3 </w:t>
      </w:r>
      <w:r>
        <w:rPr>
          <w:rFonts w:hint="eastAsia"/>
          <w:lang w:val="en-US" w:eastAsia="zh-CN"/>
        </w:rPr>
        <w:t>步骤3：启动python后端服务程序</w:t>
      </w:r>
      <w:r>
        <w:tab/>
      </w:r>
      <w:r>
        <w:fldChar w:fldCharType="begin"/>
      </w:r>
      <w:r>
        <w:instrText xml:space="preserve"> PAGEREF _Toc5399 \h </w:instrText>
      </w:r>
      <w:r>
        <w:fldChar w:fldCharType="separate"/>
      </w:r>
      <w:r>
        <w:t>6</w:t>
      </w:r>
      <w:r>
        <w:fldChar w:fldCharType="end"/>
      </w:r>
      <w:r>
        <w:rPr>
          <w:szCs w:val="18"/>
        </w:rPr>
        <w:fldChar w:fldCharType="end"/>
      </w:r>
    </w:p>
    <w:p w14:paraId="5E6B66B3">
      <w:pPr>
        <w:pStyle w:val="26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_Toc15624 </w:instrText>
      </w:r>
      <w:r>
        <w:rPr>
          <w:szCs w:val="18"/>
        </w:rPr>
        <w:fldChar w:fldCharType="separate"/>
      </w:r>
      <w:r>
        <w:rPr>
          <w:rFonts w:hint="eastAsia" w:ascii="宋体" w:hAnsi="宋体"/>
          <w:lang w:val="en-US" w:eastAsia="zh-CN"/>
        </w:rPr>
        <w:t xml:space="preserve">1.3 </w:t>
      </w:r>
      <w:r>
        <w:rPr>
          <w:rFonts w:hint="eastAsia"/>
          <w:lang w:val="en-US" w:eastAsia="zh-CN"/>
        </w:rPr>
        <w:t>Python服务安装包部署</w:t>
      </w:r>
      <w:r>
        <w:tab/>
      </w:r>
      <w:r>
        <w:fldChar w:fldCharType="begin"/>
      </w:r>
      <w:r>
        <w:instrText xml:space="preserve"> PAGEREF _Toc15624 \h </w:instrText>
      </w:r>
      <w:r>
        <w:fldChar w:fldCharType="separate"/>
      </w:r>
      <w:r>
        <w:t>7</w:t>
      </w:r>
      <w:r>
        <w:fldChar w:fldCharType="end"/>
      </w:r>
      <w:r>
        <w:rPr>
          <w:szCs w:val="18"/>
        </w:rPr>
        <w:fldChar w:fldCharType="end"/>
      </w:r>
    </w:p>
    <w:p w14:paraId="6B29F283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_Toc17593 </w:instrText>
      </w:r>
      <w:r>
        <w:rPr>
          <w:szCs w:val="18"/>
        </w:rPr>
        <w:fldChar w:fldCharType="separate"/>
      </w:r>
      <w:r>
        <w:rPr>
          <w:rFonts w:hint="default"/>
          <w:lang w:val="en-US" w:eastAsia="zh-CN"/>
        </w:rPr>
        <w:t xml:space="preserve">1.3.1 </w:t>
      </w:r>
      <w:r>
        <w:rPr>
          <w:rFonts w:hint="eastAsia"/>
          <w:lang w:val="en-US" w:eastAsia="zh-CN"/>
        </w:rPr>
        <w:t>下载安装包，修改配置文件</w:t>
      </w:r>
      <w:r>
        <w:tab/>
      </w:r>
      <w:r>
        <w:fldChar w:fldCharType="begin"/>
      </w:r>
      <w:r>
        <w:instrText xml:space="preserve"> PAGEREF _Toc17593 \h </w:instrText>
      </w:r>
      <w:r>
        <w:fldChar w:fldCharType="separate"/>
      </w:r>
      <w:r>
        <w:t>7</w:t>
      </w:r>
      <w:r>
        <w:fldChar w:fldCharType="end"/>
      </w:r>
      <w:r>
        <w:rPr>
          <w:szCs w:val="18"/>
        </w:rPr>
        <w:fldChar w:fldCharType="end"/>
      </w:r>
    </w:p>
    <w:p w14:paraId="33F2CD6D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_Toc4751 </w:instrText>
      </w:r>
      <w:r>
        <w:rPr>
          <w:szCs w:val="18"/>
        </w:rPr>
        <w:fldChar w:fldCharType="separate"/>
      </w:r>
      <w:r>
        <w:rPr>
          <w:rFonts w:hint="eastAsia"/>
          <w:lang w:val="en-US" w:eastAsia="zh-CN"/>
        </w:rPr>
        <w:t>1.3.2 启动文件解析服务</w:t>
      </w:r>
      <w:r>
        <w:tab/>
      </w:r>
      <w:r>
        <w:fldChar w:fldCharType="begin"/>
      </w:r>
      <w:r>
        <w:instrText xml:space="preserve"> PAGEREF _Toc4751 \h </w:instrText>
      </w:r>
      <w:r>
        <w:fldChar w:fldCharType="separate"/>
      </w:r>
      <w:r>
        <w:t>7</w:t>
      </w:r>
      <w:r>
        <w:fldChar w:fldCharType="end"/>
      </w:r>
      <w:r>
        <w:rPr>
          <w:szCs w:val="18"/>
        </w:rPr>
        <w:fldChar w:fldCharType="end"/>
      </w:r>
    </w:p>
    <w:p w14:paraId="567F27F5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_Toc4094 </w:instrText>
      </w:r>
      <w:r>
        <w:rPr>
          <w:szCs w:val="18"/>
        </w:rPr>
        <w:fldChar w:fldCharType="separate"/>
      </w:r>
      <w:r>
        <w:rPr>
          <w:rFonts w:hint="default"/>
          <w:lang w:val="en-US" w:eastAsia="zh-CN"/>
        </w:rPr>
        <w:t xml:space="preserve">1.3.3 </w:t>
      </w:r>
      <w:r>
        <w:rPr>
          <w:rFonts w:hint="eastAsia"/>
          <w:lang w:val="en-US" w:eastAsia="zh-CN"/>
        </w:rPr>
        <w:t>启动web服务</w:t>
      </w:r>
      <w:r>
        <w:tab/>
      </w:r>
      <w:r>
        <w:fldChar w:fldCharType="begin"/>
      </w:r>
      <w:r>
        <w:instrText xml:space="preserve"> PAGEREF _Toc4094 \h </w:instrText>
      </w:r>
      <w:r>
        <w:fldChar w:fldCharType="separate"/>
      </w:r>
      <w:r>
        <w:t>8</w:t>
      </w:r>
      <w:r>
        <w:fldChar w:fldCharType="end"/>
      </w:r>
      <w:r>
        <w:rPr>
          <w:szCs w:val="18"/>
        </w:rPr>
        <w:fldChar w:fldCharType="end"/>
      </w:r>
    </w:p>
    <w:p w14:paraId="6255DB22">
      <w:pPr>
        <w:pStyle w:val="26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_Toc25033 </w:instrText>
      </w:r>
      <w:r>
        <w:rPr>
          <w:szCs w:val="18"/>
        </w:rPr>
        <w:fldChar w:fldCharType="separate"/>
      </w:r>
      <w:r>
        <w:rPr>
          <w:rFonts w:hint="eastAsia" w:ascii="宋体" w:hAnsi="宋体"/>
          <w:lang w:val="en-US" w:eastAsia="zh-CN"/>
        </w:rPr>
        <w:t>1.4 模型部署过程</w:t>
      </w:r>
      <w:r>
        <w:tab/>
      </w:r>
      <w:r>
        <w:fldChar w:fldCharType="begin"/>
      </w:r>
      <w:r>
        <w:instrText xml:space="preserve"> PAGEREF _Toc25033 \h </w:instrText>
      </w:r>
      <w:r>
        <w:fldChar w:fldCharType="separate"/>
      </w:r>
      <w:r>
        <w:t>8</w:t>
      </w:r>
      <w:r>
        <w:fldChar w:fldCharType="end"/>
      </w:r>
      <w:r>
        <w:rPr>
          <w:szCs w:val="18"/>
        </w:rPr>
        <w:fldChar w:fldCharType="end"/>
      </w:r>
    </w:p>
    <w:p w14:paraId="59BAD6D0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_Toc20819 </w:instrText>
      </w:r>
      <w:r>
        <w:rPr>
          <w:szCs w:val="18"/>
        </w:rPr>
        <w:fldChar w:fldCharType="separate"/>
      </w:r>
      <w:r>
        <w:rPr>
          <w:rFonts w:ascii="Times New Roman" w:hAnsi="Times New Roman"/>
        </w:rPr>
        <w:t xml:space="preserve">1.4.1 </w:t>
      </w:r>
      <w:r>
        <w:rPr>
          <w:rFonts w:hint="eastAsia" w:ascii="Times New Roman" w:hAnsi="Times New Roman"/>
        </w:rPr>
        <w:t>安装</w:t>
      </w:r>
      <w:r>
        <w:rPr>
          <w:rFonts w:hint="eastAsia" w:ascii="Times New Roman" w:hAnsi="Times New Roman"/>
          <w:lang w:val="en-US" w:eastAsia="zh-CN"/>
        </w:rPr>
        <w:t>显卡驱动</w:t>
      </w:r>
      <w:r>
        <w:tab/>
      </w:r>
      <w:r>
        <w:fldChar w:fldCharType="begin"/>
      </w:r>
      <w:r>
        <w:instrText xml:space="preserve"> PAGEREF _Toc20819 \h </w:instrText>
      </w:r>
      <w:r>
        <w:fldChar w:fldCharType="separate"/>
      </w:r>
      <w:r>
        <w:t>8</w:t>
      </w:r>
      <w:r>
        <w:fldChar w:fldCharType="end"/>
      </w:r>
      <w:r>
        <w:rPr>
          <w:szCs w:val="18"/>
        </w:rPr>
        <w:fldChar w:fldCharType="end"/>
      </w:r>
    </w:p>
    <w:p w14:paraId="3F2399F9">
      <w:pPr>
        <w:pStyle w:val="23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_Toc19046 </w:instrText>
      </w:r>
      <w:r>
        <w:rPr>
          <w:szCs w:val="18"/>
        </w:rPr>
        <w:fldChar w:fldCharType="separate"/>
      </w:r>
      <w:r>
        <w:rPr>
          <w:rFonts w:hint="eastAsia"/>
          <w:lang w:val="en-US" w:eastAsia="zh-CN"/>
        </w:rPr>
        <w:t xml:space="preserve">1.4.1.1 </w:t>
      </w:r>
      <w:r>
        <w:rPr>
          <w:rFonts w:hint="eastAsia"/>
        </w:rPr>
        <w:t>安装NVIDIA驱动</w:t>
      </w:r>
      <w:r>
        <w:tab/>
      </w:r>
      <w:r>
        <w:fldChar w:fldCharType="begin"/>
      </w:r>
      <w:r>
        <w:instrText xml:space="preserve"> PAGEREF _Toc19046 \h </w:instrText>
      </w:r>
      <w:r>
        <w:fldChar w:fldCharType="separate"/>
      </w:r>
      <w:r>
        <w:t>8</w:t>
      </w:r>
      <w:r>
        <w:fldChar w:fldCharType="end"/>
      </w:r>
      <w:r>
        <w:rPr>
          <w:szCs w:val="18"/>
        </w:rPr>
        <w:fldChar w:fldCharType="end"/>
      </w:r>
    </w:p>
    <w:p w14:paraId="4DA1D8EA">
      <w:pPr>
        <w:pStyle w:val="23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_Toc25806 </w:instrText>
      </w:r>
      <w:r>
        <w:rPr>
          <w:szCs w:val="18"/>
        </w:rPr>
        <w:fldChar w:fldCharType="separate"/>
      </w:r>
      <w:r>
        <w:rPr>
          <w:rFonts w:hint="eastAsia"/>
          <w:lang w:val="en-US" w:eastAsia="zh-CN"/>
        </w:rPr>
        <w:t>1.4.1.2</w:t>
      </w:r>
      <w:r>
        <w:rPr>
          <w:rFonts w:hint="eastAsia"/>
        </w:rPr>
        <w:t>安装CUDA加速</w:t>
      </w:r>
      <w:r>
        <w:tab/>
      </w:r>
      <w:r>
        <w:fldChar w:fldCharType="begin"/>
      </w:r>
      <w:r>
        <w:instrText xml:space="preserve"> PAGEREF _Toc25806 \h </w:instrText>
      </w:r>
      <w:r>
        <w:fldChar w:fldCharType="separate"/>
      </w:r>
      <w:r>
        <w:t>10</w:t>
      </w:r>
      <w:r>
        <w:fldChar w:fldCharType="end"/>
      </w:r>
      <w:r>
        <w:rPr>
          <w:szCs w:val="18"/>
        </w:rPr>
        <w:fldChar w:fldCharType="end"/>
      </w:r>
    </w:p>
    <w:p w14:paraId="3B108A96">
      <w:pPr>
        <w:pStyle w:val="23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_Toc11936 </w:instrText>
      </w:r>
      <w:r>
        <w:rPr>
          <w:szCs w:val="18"/>
        </w:rPr>
        <w:fldChar w:fldCharType="separate"/>
      </w:r>
      <w:r>
        <w:rPr>
          <w:rFonts w:hint="eastAsia" w:ascii="Times New Roman" w:hAnsi="Times New Roman"/>
          <w:lang w:val="en-US" w:eastAsia="zh-CN"/>
        </w:rPr>
        <w:t>1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4.3</w:t>
      </w:r>
      <w:r>
        <w:rPr>
          <w:rFonts w:hint="eastAsia" w:ascii="Times New Roman" w:hAnsi="Times New Roman"/>
        </w:rPr>
        <w:t>配置CUDA环境变量</w:t>
      </w:r>
      <w:r>
        <w:tab/>
      </w:r>
      <w:r>
        <w:fldChar w:fldCharType="begin"/>
      </w:r>
      <w:r>
        <w:instrText xml:space="preserve"> PAGEREF _Toc11936 \h </w:instrText>
      </w:r>
      <w:r>
        <w:fldChar w:fldCharType="separate"/>
      </w:r>
      <w:r>
        <w:t>11</w:t>
      </w:r>
      <w:r>
        <w:fldChar w:fldCharType="end"/>
      </w:r>
      <w:r>
        <w:rPr>
          <w:szCs w:val="18"/>
        </w:rPr>
        <w:fldChar w:fldCharType="end"/>
      </w:r>
    </w:p>
    <w:p w14:paraId="5EB8D5EA">
      <w:pPr>
        <w:pStyle w:val="23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_Toc18490 </w:instrText>
      </w:r>
      <w:r>
        <w:rPr>
          <w:szCs w:val="18"/>
        </w:rPr>
        <w:fldChar w:fldCharType="separate"/>
      </w:r>
      <w:r>
        <w:rPr>
          <w:rFonts w:hint="eastAsia"/>
          <w:lang w:val="en-US" w:eastAsia="zh-CN"/>
        </w:rPr>
        <w:t xml:space="preserve">1.4.4 </w:t>
      </w:r>
      <w:r>
        <w:rPr>
          <w:rFonts w:hint="eastAsia"/>
        </w:rPr>
        <w:t>验证CUDA是否安装成功</w:t>
      </w:r>
      <w:r>
        <w:tab/>
      </w:r>
      <w:r>
        <w:fldChar w:fldCharType="begin"/>
      </w:r>
      <w:r>
        <w:instrText xml:space="preserve"> PAGEREF _Toc18490 \h </w:instrText>
      </w:r>
      <w:r>
        <w:fldChar w:fldCharType="separate"/>
      </w:r>
      <w:r>
        <w:t>12</w:t>
      </w:r>
      <w:r>
        <w:fldChar w:fldCharType="end"/>
      </w:r>
      <w:r>
        <w:rPr>
          <w:szCs w:val="18"/>
        </w:rPr>
        <w:fldChar w:fldCharType="end"/>
      </w:r>
    </w:p>
    <w:p w14:paraId="56738C0D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_Toc4013 </w:instrText>
      </w:r>
      <w:r>
        <w:rPr>
          <w:szCs w:val="18"/>
        </w:rPr>
        <w:fldChar w:fldCharType="separate"/>
      </w:r>
      <w:r>
        <w:rPr>
          <w:rFonts w:ascii="Times New Roman" w:hAnsi="Times New Roman"/>
        </w:rPr>
        <w:t xml:space="preserve">1.4.2 </w:t>
      </w:r>
      <w:r>
        <w:rPr>
          <w:rFonts w:hint="eastAsia" w:ascii="Times New Roman" w:hAnsi="Times New Roman"/>
        </w:rPr>
        <w:t>安装xinference</w:t>
      </w:r>
      <w:r>
        <w:tab/>
      </w:r>
      <w:r>
        <w:fldChar w:fldCharType="begin"/>
      </w:r>
      <w:r>
        <w:instrText xml:space="preserve"> PAGEREF _Toc4013 \h </w:instrText>
      </w:r>
      <w:r>
        <w:fldChar w:fldCharType="separate"/>
      </w:r>
      <w:r>
        <w:t>13</w:t>
      </w:r>
      <w:r>
        <w:fldChar w:fldCharType="end"/>
      </w:r>
      <w:r>
        <w:rPr>
          <w:szCs w:val="18"/>
        </w:rPr>
        <w:fldChar w:fldCharType="end"/>
      </w:r>
    </w:p>
    <w:p w14:paraId="6ECFCF35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_Toc20543 </w:instrText>
      </w:r>
      <w:r>
        <w:rPr>
          <w:szCs w:val="18"/>
        </w:rPr>
        <w:fldChar w:fldCharType="separate"/>
      </w:r>
      <w:r>
        <w:t xml:space="preserve">1.4.3 </w:t>
      </w:r>
      <w:r>
        <w:rPr>
          <w:rFonts w:hint="eastAsia"/>
        </w:rPr>
        <w:t>启动嵌入模型</w:t>
      </w:r>
      <w:r>
        <w:tab/>
      </w:r>
      <w:r>
        <w:fldChar w:fldCharType="begin"/>
      </w:r>
      <w:r>
        <w:instrText xml:space="preserve"> PAGEREF _Toc20543 \h </w:instrText>
      </w:r>
      <w:r>
        <w:fldChar w:fldCharType="separate"/>
      </w:r>
      <w:r>
        <w:t>14</w:t>
      </w:r>
      <w:r>
        <w:fldChar w:fldCharType="end"/>
      </w:r>
      <w:r>
        <w:rPr>
          <w:szCs w:val="18"/>
        </w:rPr>
        <w:fldChar w:fldCharType="end"/>
      </w:r>
    </w:p>
    <w:p w14:paraId="581892A9">
      <w:pPr>
        <w:pStyle w:val="17"/>
        <w:tabs>
          <w:tab w:val="right" w:leader="dot" w:pos="9354"/>
          <w:tab w:val="clear" w:pos="126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_Toc3764 </w:instrText>
      </w:r>
      <w:r>
        <w:rPr>
          <w:szCs w:val="18"/>
        </w:rPr>
        <w:fldChar w:fldCharType="separate"/>
      </w:r>
      <w:r>
        <w:rPr>
          <w:rFonts w:ascii="Times New Roman" w:hAnsi="Times New Roman"/>
        </w:rPr>
        <w:t xml:space="preserve">1.4.4 </w:t>
      </w:r>
      <w:r>
        <w:rPr>
          <w:rFonts w:hint="eastAsia" w:ascii="Times New Roman" w:hAnsi="Times New Roman"/>
        </w:rPr>
        <w:t>下载安装大模型</w:t>
      </w:r>
      <w:r>
        <w:tab/>
      </w:r>
      <w:r>
        <w:fldChar w:fldCharType="begin"/>
      </w:r>
      <w:r>
        <w:instrText xml:space="preserve"> PAGEREF _Toc3764 \h </w:instrText>
      </w:r>
      <w:r>
        <w:fldChar w:fldCharType="separate"/>
      </w:r>
      <w:r>
        <w:t>14</w:t>
      </w:r>
      <w:r>
        <w:fldChar w:fldCharType="end"/>
      </w:r>
      <w:r>
        <w:rPr>
          <w:szCs w:val="18"/>
        </w:rPr>
        <w:fldChar w:fldCharType="end"/>
      </w:r>
    </w:p>
    <w:p w14:paraId="29E517B4">
      <w:pPr>
        <w:pStyle w:val="22"/>
        <w:tabs>
          <w:tab w:val="right" w:leader="dot" w:pos="9354"/>
          <w:tab w:val="clear" w:pos="42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_Toc17415 </w:instrText>
      </w:r>
      <w:r>
        <w:rPr>
          <w:szCs w:val="18"/>
        </w:rPr>
        <w:fldChar w:fldCharType="separate"/>
      </w:r>
      <w:r>
        <w:rPr>
          <w:bCs w:val="0"/>
          <w:szCs w:val="28"/>
        </w:rPr>
        <w:t xml:space="preserve">2 </w:t>
      </w:r>
      <w:r>
        <w:rPr>
          <w:rFonts w:hint="eastAsia"/>
          <w:bCs w:val="0"/>
          <w:szCs w:val="28"/>
        </w:rPr>
        <w:t>配置前需要和客户沟通的主要问题</w:t>
      </w:r>
      <w:r>
        <w:tab/>
      </w:r>
      <w:r>
        <w:fldChar w:fldCharType="begin"/>
      </w:r>
      <w:r>
        <w:instrText xml:space="preserve"> PAGEREF _Toc17415 \h </w:instrText>
      </w:r>
      <w:r>
        <w:fldChar w:fldCharType="separate"/>
      </w:r>
      <w:r>
        <w:t>16</w:t>
      </w:r>
      <w:r>
        <w:fldChar w:fldCharType="end"/>
      </w:r>
      <w:r>
        <w:rPr>
          <w:szCs w:val="18"/>
        </w:rPr>
        <w:fldChar w:fldCharType="end"/>
      </w:r>
    </w:p>
    <w:p w14:paraId="7C4D21A1">
      <w:pPr>
        <w:pStyle w:val="22"/>
        <w:tabs>
          <w:tab w:val="right" w:leader="dot" w:pos="9354"/>
          <w:tab w:val="clear" w:pos="42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_Toc15980 </w:instrText>
      </w:r>
      <w:r>
        <w:rPr>
          <w:szCs w:val="18"/>
        </w:rPr>
        <w:fldChar w:fldCharType="separate"/>
      </w:r>
      <w:r>
        <w:t xml:space="preserve">3 </w:t>
      </w:r>
      <w:r>
        <w:rPr>
          <w:rFonts w:hint="eastAsia"/>
        </w:rPr>
        <w:t>系统配置</w:t>
      </w:r>
      <w:r>
        <w:tab/>
      </w:r>
      <w:r>
        <w:fldChar w:fldCharType="begin"/>
      </w:r>
      <w:r>
        <w:instrText xml:space="preserve"> PAGEREF _Toc15980 \h </w:instrText>
      </w:r>
      <w:r>
        <w:fldChar w:fldCharType="separate"/>
      </w:r>
      <w:r>
        <w:t>16</w:t>
      </w:r>
      <w:r>
        <w:fldChar w:fldCharType="end"/>
      </w:r>
      <w:r>
        <w:rPr>
          <w:szCs w:val="18"/>
        </w:rPr>
        <w:fldChar w:fldCharType="end"/>
      </w:r>
    </w:p>
    <w:p w14:paraId="4310F6BF">
      <w:pPr>
        <w:pStyle w:val="22"/>
        <w:tabs>
          <w:tab w:val="right" w:leader="dot" w:pos="9354"/>
          <w:tab w:val="clear" w:pos="42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_Toc31440 </w:instrText>
      </w:r>
      <w:r>
        <w:rPr>
          <w:szCs w:val="18"/>
        </w:rPr>
        <w:fldChar w:fldCharType="separate"/>
      </w:r>
      <w:r>
        <w:t xml:space="preserve">4 </w:t>
      </w:r>
      <w:r>
        <w:rPr>
          <w:rFonts w:hint="eastAsia"/>
        </w:rPr>
        <w:t>系统卸载</w:t>
      </w:r>
      <w:r>
        <w:tab/>
      </w:r>
      <w:r>
        <w:fldChar w:fldCharType="begin"/>
      </w:r>
      <w:r>
        <w:instrText xml:space="preserve"> PAGEREF _Toc31440 \h </w:instrText>
      </w:r>
      <w:r>
        <w:fldChar w:fldCharType="separate"/>
      </w:r>
      <w:r>
        <w:t>17</w:t>
      </w:r>
      <w:r>
        <w:fldChar w:fldCharType="end"/>
      </w:r>
      <w:r>
        <w:rPr>
          <w:szCs w:val="18"/>
        </w:rPr>
        <w:fldChar w:fldCharType="end"/>
      </w:r>
    </w:p>
    <w:p w14:paraId="1A23A37B">
      <w:pPr>
        <w:pStyle w:val="26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_Toc4826 </w:instrText>
      </w:r>
      <w:r>
        <w:rPr>
          <w:szCs w:val="18"/>
        </w:rPr>
        <w:fldChar w:fldCharType="separate"/>
      </w:r>
      <w:r>
        <w:t xml:space="preserve">4.1 </w:t>
      </w:r>
      <w:r>
        <w:rPr>
          <w:rFonts w:hint="eastAsia"/>
        </w:rPr>
        <w:t>Setup方式</w:t>
      </w:r>
      <w:r>
        <w:tab/>
      </w:r>
      <w:r>
        <w:fldChar w:fldCharType="begin"/>
      </w:r>
      <w:r>
        <w:instrText xml:space="preserve"> PAGEREF _Toc4826 \h </w:instrText>
      </w:r>
      <w:r>
        <w:fldChar w:fldCharType="separate"/>
      </w:r>
      <w:r>
        <w:t>17</w:t>
      </w:r>
      <w:r>
        <w:fldChar w:fldCharType="end"/>
      </w:r>
      <w:r>
        <w:rPr>
          <w:szCs w:val="18"/>
        </w:rPr>
        <w:fldChar w:fldCharType="end"/>
      </w:r>
    </w:p>
    <w:p w14:paraId="5140447C">
      <w:pPr>
        <w:pStyle w:val="26"/>
        <w:tabs>
          <w:tab w:val="right" w:leader="dot" w:pos="935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_Toc13131 </w:instrText>
      </w:r>
      <w:r>
        <w:rPr>
          <w:szCs w:val="18"/>
        </w:rPr>
        <w:fldChar w:fldCharType="separate"/>
      </w:r>
      <w:r>
        <w:t xml:space="preserve">4.2 </w:t>
      </w:r>
      <w:r>
        <w:rPr>
          <w:rFonts w:hint="eastAsia"/>
        </w:rPr>
        <w:t>文件复制方式</w:t>
      </w:r>
      <w:r>
        <w:tab/>
      </w:r>
      <w:r>
        <w:fldChar w:fldCharType="begin"/>
      </w:r>
      <w:r>
        <w:instrText xml:space="preserve"> PAGEREF _Toc13131 \h </w:instrText>
      </w:r>
      <w:r>
        <w:fldChar w:fldCharType="separate"/>
      </w:r>
      <w:r>
        <w:t>17</w:t>
      </w:r>
      <w:r>
        <w:fldChar w:fldCharType="end"/>
      </w:r>
      <w:r>
        <w:rPr>
          <w:szCs w:val="18"/>
        </w:rPr>
        <w:fldChar w:fldCharType="end"/>
      </w:r>
    </w:p>
    <w:p w14:paraId="3CE4DE4A">
      <w:pPr>
        <w:pStyle w:val="22"/>
        <w:tabs>
          <w:tab w:val="right" w:leader="dot" w:pos="9354"/>
          <w:tab w:val="clear" w:pos="420"/>
          <w:tab w:val="clear" w:pos="9344"/>
        </w:tabs>
      </w:pPr>
      <w:r>
        <w:rPr>
          <w:szCs w:val="18"/>
        </w:rPr>
        <w:fldChar w:fldCharType="begin"/>
      </w:r>
      <w:r>
        <w:rPr>
          <w:szCs w:val="18"/>
        </w:rPr>
        <w:instrText xml:space="preserve"> HYPERLINK \l _Toc26559 </w:instrText>
      </w:r>
      <w:r>
        <w:rPr>
          <w:szCs w:val="18"/>
        </w:rPr>
        <w:fldChar w:fldCharType="separate"/>
      </w:r>
      <w:r>
        <w:rPr>
          <w:rFonts w:hint="eastAsia"/>
          <w:lang w:val="en-US" w:eastAsia="zh-CN"/>
        </w:rPr>
        <w:t>5 部署需注意事项</w:t>
      </w:r>
      <w:r>
        <w:tab/>
      </w:r>
      <w:r>
        <w:fldChar w:fldCharType="begin"/>
      </w:r>
      <w:r>
        <w:instrText xml:space="preserve"> PAGEREF _Toc26559 \h </w:instrText>
      </w:r>
      <w:r>
        <w:fldChar w:fldCharType="separate"/>
      </w:r>
      <w:r>
        <w:t>17</w:t>
      </w:r>
      <w:r>
        <w:fldChar w:fldCharType="end"/>
      </w:r>
      <w:r>
        <w:rPr>
          <w:szCs w:val="18"/>
        </w:rPr>
        <w:fldChar w:fldCharType="end"/>
      </w:r>
    </w:p>
    <w:p w14:paraId="219D68F8">
      <w:pPr>
        <w:pStyle w:val="22"/>
        <w:rPr>
          <w:b w:val="0"/>
          <w:sz w:val="24"/>
        </w:rPr>
      </w:pPr>
      <w:r>
        <w:rPr>
          <w:szCs w:val="18"/>
        </w:rPr>
        <w:fldChar w:fldCharType="end"/>
      </w:r>
    </w:p>
    <w:p w14:paraId="3E089349">
      <w:pPr>
        <w:widowControl/>
        <w:spacing w:line="240" w:lineRule="auto"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3FC1CAF5">
      <w:pPr>
        <w:pStyle w:val="2"/>
        <w:rPr>
          <w:rFonts w:hint="eastAsia"/>
        </w:rPr>
      </w:pPr>
      <w:bookmarkStart w:id="6" w:name="_Toc183596396"/>
      <w:bookmarkStart w:id="7" w:name="_Toc183596504"/>
      <w:bookmarkStart w:id="8" w:name="_Toc12044"/>
      <w:r>
        <w:rPr>
          <w:rStyle w:val="38"/>
          <w:rFonts w:hint="eastAsia"/>
          <w:bCs w:val="0"/>
          <w:szCs w:val="28"/>
        </w:rPr>
        <w:t>程序安装</w:t>
      </w:r>
      <w:bookmarkEnd w:id="6"/>
      <w:bookmarkEnd w:id="7"/>
      <w:bookmarkEnd w:id="8"/>
    </w:p>
    <w:p w14:paraId="55CCB2A7">
      <w:pPr>
        <w:pStyle w:val="3"/>
      </w:pPr>
      <w:bookmarkStart w:id="9" w:name="_Toc29914"/>
      <w:bookmarkStart w:id="10" w:name="_Toc3439"/>
      <w:r>
        <w:rPr>
          <w:rFonts w:hint="eastAsia"/>
          <w:lang w:val="en-US" w:eastAsia="zh-CN"/>
        </w:rPr>
        <w:t>微服务</w:t>
      </w:r>
      <w:r>
        <w:rPr>
          <w:rFonts w:hint="eastAsia"/>
        </w:rPr>
        <w:t>Setup方式</w:t>
      </w:r>
      <w:bookmarkEnd w:id="9"/>
      <w:bookmarkEnd w:id="10"/>
    </w:p>
    <w:p w14:paraId="1C870F31">
      <w:pPr>
        <w:pStyle w:val="4"/>
        <w:rPr>
          <w:rFonts w:hint="default"/>
          <w:lang w:val="en-US"/>
        </w:rPr>
      </w:pPr>
      <w:bookmarkStart w:id="11" w:name="_Toc28822"/>
      <w:bookmarkStart w:id="12" w:name="_Toc3627"/>
      <w:r>
        <w:rPr>
          <w:rFonts w:hint="eastAsia"/>
          <w:sz w:val="28"/>
        </w:rPr>
        <w:t>步骤1：</w:t>
      </w:r>
      <w:bookmarkEnd w:id="11"/>
      <w:r>
        <w:rPr>
          <w:rFonts w:hint="eastAsia"/>
          <w:sz w:val="28"/>
          <w:lang w:val="en-US" w:eastAsia="zh-CN"/>
        </w:rPr>
        <w:t>通过自动化运维平台下载智能问答项目并且部署</w:t>
      </w:r>
      <w:bookmarkEnd w:id="12"/>
    </w:p>
    <w:p w14:paraId="3B94D574">
      <w:pPr>
        <w:rPr>
          <w:rFonts w:hint="default"/>
          <w:lang w:val="en-US"/>
        </w:rPr>
      </w:pPr>
      <w:r>
        <w:drawing>
          <wp:inline distT="0" distB="0" distL="114300" distR="114300">
            <wp:extent cx="5925185" cy="1858010"/>
            <wp:effectExtent l="0" t="0" r="184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4331">
      <w:pPr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注：如果对运维平台或nacos等工具不熟悉，不会使用，请咨询平台部署同事</w:t>
      </w:r>
    </w:p>
    <w:p w14:paraId="640F2075">
      <w:pPr>
        <w:pStyle w:val="4"/>
      </w:pPr>
      <w:bookmarkStart w:id="13" w:name="_Toc31866"/>
      <w:bookmarkStart w:id="14" w:name="_Toc17851"/>
      <w:r>
        <w:rPr>
          <w:rFonts w:hint="eastAsia"/>
          <w:sz w:val="28"/>
        </w:rPr>
        <w:t>步骤</w:t>
      </w:r>
      <w:r>
        <w:rPr>
          <w:rFonts w:hint="eastAsia"/>
          <w:sz w:val="28"/>
          <w:lang w:val="en-US" w:eastAsia="zh-CN"/>
        </w:rPr>
        <w:t>2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eastAsia="zh-CN"/>
        </w:rPr>
        <w:t>微服务平台端增加</w:t>
      </w:r>
      <w:r>
        <w:rPr>
          <w:rFonts w:hint="eastAsia"/>
          <w:sz w:val="28"/>
          <w:lang w:val="en-US" w:eastAsia="zh-CN"/>
        </w:rPr>
        <w:t>Nacos配置信息</w:t>
      </w:r>
      <w:bookmarkEnd w:id="13"/>
      <w:bookmarkEnd w:id="14"/>
    </w:p>
    <w:p w14:paraId="3C8BF0BE">
      <w:pPr>
        <w:ind w:firstLine="420" w:firstLineChars="0"/>
        <w:rPr>
          <w:rFonts w:hint="eastAsia"/>
        </w:rPr>
      </w:pPr>
      <w:r>
        <w:rPr>
          <w:rFonts w:hint="eastAsia"/>
        </w:rPr>
        <w:t>na</w:t>
      </w:r>
      <w:r>
        <w:t>cos</w:t>
      </w:r>
      <w:r>
        <w:rPr>
          <w:rFonts w:hint="eastAsia"/>
        </w:rPr>
        <w:t>新增配置syncplant-business-rag.yaml，具体配置如下：</w:t>
      </w:r>
    </w:p>
    <w:p w14:paraId="2B67D8C6"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922010" cy="1191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0772">
      <w:pPr>
        <w:rPr>
          <w:rFonts w:hint="eastAsia"/>
          <w:lang w:val="en-US" w:eastAsia="zh-CN"/>
        </w:rPr>
      </w:pPr>
    </w:p>
    <w:p w14:paraId="11EC459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#服务器端口</w:t>
      </w:r>
    </w:p>
    <w:p w14:paraId="35C62CD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server:</w:t>
      </w:r>
    </w:p>
    <w:p w14:paraId="23DE675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port: 8080</w:t>
      </w:r>
    </w:p>
    <w:p w14:paraId="5348147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tomcat:</w:t>
      </w:r>
    </w:p>
    <w:p w14:paraId="3962C47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max-threads: 2000</w:t>
      </w:r>
    </w:p>
    <w:p w14:paraId="722FF24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spring:</w:t>
      </w:r>
    </w:p>
    <w:p w14:paraId="035BFC9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application:</w:t>
      </w:r>
    </w:p>
    <w:p w14:paraId="4969693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chinesename: 智能问答</w:t>
      </w:r>
    </w:p>
    <w:p w14:paraId="074C4E6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name: syncplant-business-rag</w:t>
      </w:r>
    </w:p>
    <w:p w14:paraId="6C3FBC0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datasource:</w:t>
      </w:r>
    </w:p>
    <w:p w14:paraId="3F3E3B0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url: jdbc:mysql://mysql-primary.middle:3306/SYNCRAG?useSSL=false&amp;useUnicode=true&amp;characterEncoding=utf-8&amp;zeroDateTimeBehavior=convertToNull&amp;transformedBitIsBoolean=true&amp;tinyInt1isBit=false&amp;allowMultiQueries=true&amp;serverTimezone=GMT%2B8&amp;allowPublicKeyRetrieval=true&amp;connectTimeout=10000&amp;socketTimeout=10000</w:t>
      </w:r>
    </w:p>
    <w:p w14:paraId="1D88954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username: root</w:t>
      </w:r>
    </w:p>
    <w:p w14:paraId="3A84235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password: syncplant</w:t>
      </w:r>
    </w:p>
    <w:p w14:paraId="6ECA93E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hikari:</w:t>
      </w:r>
    </w:p>
    <w:p w14:paraId="571627A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  minimum-idle: 10</w:t>
      </w:r>
    </w:p>
    <w:p w14:paraId="0ED245E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  maximum-pool-size: 50</w:t>
      </w:r>
    </w:p>
    <w:p w14:paraId="19DB096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    connection-timeout: 60000</w:t>
      </w:r>
    </w:p>
    <w:p w14:paraId="0536EFF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</w:p>
    <w:p w14:paraId="2C38464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mybatis-plus:</w:t>
      </w:r>
    </w:p>
    <w:p w14:paraId="3F093AF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mapper-locations: classpath:mapper/**/*Mapper.xml</w:t>
      </w:r>
    </w:p>
    <w:p w14:paraId="5542BEC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0342CBB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sciyon:</w:t>
      </w:r>
    </w:p>
    <w:p w14:paraId="083BA40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log:</w:t>
      </w:r>
    </w:p>
    <w:p w14:paraId="03D9802A"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level: INFO</w:t>
      </w:r>
    </w:p>
    <w:p w14:paraId="3DE03C73"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4091013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pythonService:</w:t>
      </w:r>
    </w:p>
    <w:p w14:paraId="7EF9875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host: 10.3.24.40</w:t>
      </w:r>
    </w:p>
    <w:p w14:paraId="263D3B1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port: 9889</w:t>
      </w:r>
    </w:p>
    <w:p w14:paraId="6664094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url: http://10.3.24.40:9889</w:t>
      </w:r>
    </w:p>
    <w:p w14:paraId="0B9674C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3C1CC60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elastic:</w:t>
      </w:r>
    </w:p>
    <w:p w14:paraId="118FA2D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host: 10.3.24.40</w:t>
      </w:r>
    </w:p>
    <w:p w14:paraId="6183896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port: 9200</w:t>
      </w:r>
    </w:p>
    <w:p w14:paraId="2184B9A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username: elastic</w:t>
      </w:r>
    </w:p>
    <w:p w14:paraId="11A1514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password: infini_rag_flow</w:t>
      </w:r>
    </w:p>
    <w:p w14:paraId="06BF4E6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 xml:space="preserve">  indexName: ragflow_sciyonff8bcdc11efbdcf88aedd524325</w:t>
      </w:r>
    </w:p>
    <w:p w14:paraId="563210A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</w:pPr>
    </w:p>
    <w:p w14:paraId="7896CB5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jedis:</w:t>
      </w:r>
    </w:p>
    <w:p w14:paraId="529670D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db: 1</w:t>
      </w:r>
    </w:p>
    <w:p w14:paraId="002EC35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host: 10.44.2.168</w:t>
      </w:r>
    </w:p>
    <w:p w14:paraId="094E756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password: Redissciyon2024*-+</w:t>
      </w:r>
    </w:p>
    <w:p w14:paraId="236C650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port: 31117</w:t>
      </w:r>
    </w:p>
    <w:p w14:paraId="30FB9E8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minio:</w:t>
      </w:r>
    </w:p>
    <w:p w14:paraId="3D0C0B2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bucket: sciyon</w:t>
      </w:r>
    </w:p>
    <w:p w14:paraId="1F8B68E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host: 10.44.2.168:31507</w:t>
      </w:r>
    </w:p>
    <w:p w14:paraId="61A110D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password: Miniosciyon2024*-+</w:t>
      </w:r>
    </w:p>
    <w:p w14:paraId="79F2F63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user: minio</w:t>
      </w:r>
    </w:p>
    <w:p w14:paraId="4DDBE14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mysql:</w:t>
      </w:r>
    </w:p>
    <w:p w14:paraId="3D89CBF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host: 10.44.2.168</w:t>
      </w:r>
    </w:p>
    <w:p w14:paraId="7A53559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max_connections: 2000</w:t>
      </w:r>
    </w:p>
    <w:p w14:paraId="45B4205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name: syncrag</w:t>
      </w:r>
    </w:p>
    <w:p w14:paraId="6304DD7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password: Mysqlsciyon2024*-+</w:t>
      </w:r>
    </w:p>
    <w:p w14:paraId="5CF03A5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port: 30136</w:t>
      </w:r>
    </w:p>
    <w:p w14:paraId="592B026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stale_timeout: 30</w:t>
      </w:r>
    </w:p>
    <w:p w14:paraId="0F810A0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user: root</w:t>
      </w:r>
    </w:p>
    <w:p w14:paraId="4433671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03D63E5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 模型</w:t>
      </w:r>
    </w:p>
    <w:p w14:paraId="06154E2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model:</w:t>
      </w:r>
    </w:p>
    <w:p w14:paraId="1281A9E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embedding_batch_size: 16</w:t>
      </w:r>
    </w:p>
    <w:p w14:paraId="467B771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max_llm_len: 6000</w:t>
      </w:r>
    </w:p>
    <w:p w14:paraId="7A08988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rerank_batch_size: 16</w:t>
      </w:r>
    </w:p>
    <w:p w14:paraId="328EC8A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3BA161A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nltk:</w:t>
      </w:r>
    </w:p>
    <w:p w14:paraId="286E4570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path: utils/nltk_data</w:t>
      </w:r>
    </w:p>
    <w:p w14:paraId="7E4FE27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 嵌入模型</w:t>
      </w:r>
    </w:p>
    <w:p w14:paraId="2932D4EE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embedding:</w:t>
      </w:r>
    </w:p>
    <w:p w14:paraId="54E15B52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provider: 'Xinference'</w:t>
      </w:r>
    </w:p>
    <w:p w14:paraId="701482B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base_url: 'http://10.3.24.46:9997'</w:t>
      </w:r>
    </w:p>
    <w:p w14:paraId="7841148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model_name: 'bge-large-zh-v1.5'</w:t>
      </w:r>
    </w:p>
    <w:p w14:paraId="3DC4136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key: '123'</w:t>
      </w:r>
    </w:p>
    <w:p w14:paraId="08F6136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5260BB2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 重排序模型</w:t>
      </w:r>
    </w:p>
    <w:p w14:paraId="02AD508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rerank:</w:t>
      </w:r>
    </w:p>
    <w:p w14:paraId="291F7C59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provider: 'Xinference'</w:t>
      </w:r>
    </w:p>
    <w:p w14:paraId="60414CD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base_url: 'http://10.3.24.46:9997'</w:t>
      </w:r>
    </w:p>
    <w:p w14:paraId="5B01B161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model_name: 'bge-large-zh-v1.5'</w:t>
      </w:r>
    </w:p>
    <w:p w14:paraId="63B6885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key: '123'</w:t>
      </w:r>
    </w:p>
    <w:p w14:paraId="48D402F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0E85FCE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 搜索配置项</w:t>
      </w:r>
    </w:p>
    <w:p w14:paraId="0FFEE05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search:</w:t>
      </w:r>
    </w:p>
    <w:p w14:paraId="21601D4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es_index: ragflow_sciyonff8bcdc11efbdcf88aedd524325</w:t>
      </w:r>
    </w:p>
    <w:p w14:paraId="4611C70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hit_test_size: 20</w:t>
      </w:r>
    </w:p>
    <w:p w14:paraId="1C170A2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page: 1</w:t>
      </w:r>
    </w:p>
    <w:p w14:paraId="6387F17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page_size: 10</w:t>
      </w:r>
    </w:p>
    <w:p w14:paraId="296C0F1F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similarity_threshold: 0.5</w:t>
      </w:r>
    </w:p>
    <w:p w14:paraId="715A9336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top: 1024</w:t>
      </w:r>
    </w:p>
    <w:p w14:paraId="6EF8C44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 vector_similarity_weight: 0.5</w:t>
      </w:r>
    </w:p>
    <w:p w14:paraId="45F49B54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17FBFC2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</w:p>
    <w:p w14:paraId="6D06CF3A"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注意事项：</w:t>
      </w:r>
    </w:p>
    <w:p w14:paraId="2C01024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其中dataSource数据库配置根据现场实际情况进行替换，url中ip和数据库名根据实际情况替换，username和password也要同步修改。由于python服务需要真实的mysql连接信息，需要查出现场真实的ip、端口、数据库名、用户名、密码填入到mysql下对应的host,port,name,user,password中。如果不是mysql数据库，对应的链接地址和驱动也要进行相应的更改。</w:t>
      </w:r>
    </w:p>
    <w:p w14:paraId="14940E5A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2、智能问答项目需要启动python服务，需要根据现场实际运行的python服务来修改上述配置文件中pyt</w:t>
      </w:r>
      <w:r>
        <w:rPr>
          <w:rFonts w:hint="default"/>
          <w:lang w:val="en-US" w:eastAsia="zh-CN"/>
        </w:rPr>
        <w:t>honService</w:t>
      </w:r>
      <w:r>
        <w:rPr>
          <w:rFonts w:hint="eastAsia"/>
          <w:lang w:val="en-US" w:eastAsia="zh-CN"/>
        </w:rPr>
        <w:t>中host、port和url。</w:t>
      </w:r>
    </w:p>
    <w:p w14:paraId="1529A6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3、Redis需要查出现场真实的ip、端口、密码和db库，填入对应的host,port,password,db中。</w:t>
      </w:r>
    </w:p>
    <w:p w14:paraId="3E95767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4、Minio服务器的参数需要查出现场的真实ip端口以及密码，填入对应的host,user和password中，指定桶名bucket:sciyon。</w:t>
      </w:r>
    </w:p>
    <w:p w14:paraId="6DF0CE91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5、Elastic数据库的地址也要根据现场实际情况进行调整，并且指定索引的名称indexName。其余和python模型相关的参数（model,nltk,embedding,rerank,search）请联系开发人员进行实际配置。</w:t>
      </w:r>
    </w:p>
    <w:p w14:paraId="393A67BF">
      <w:pPr>
        <w:pStyle w:val="4"/>
        <w:rPr>
          <w:sz w:val="28"/>
        </w:rPr>
      </w:pPr>
      <w:bookmarkStart w:id="15" w:name="_Toc32683"/>
      <w:bookmarkStart w:id="16" w:name="_Toc2420"/>
      <w:r>
        <w:rPr>
          <w:rFonts w:hint="eastAsia"/>
          <w:sz w:val="28"/>
        </w:rPr>
        <w:t>步骤</w:t>
      </w:r>
      <w:r>
        <w:rPr>
          <w:rFonts w:hint="eastAsia"/>
          <w:sz w:val="28"/>
          <w:lang w:val="en-US" w:eastAsia="zh-CN"/>
        </w:rPr>
        <w:t>3</w:t>
      </w:r>
      <w:r>
        <w:rPr>
          <w:rFonts w:hint="eastAsia"/>
          <w:sz w:val="28"/>
        </w:rPr>
        <w:t>：</w:t>
      </w:r>
      <w:bookmarkEnd w:id="15"/>
      <w:r>
        <w:rPr>
          <w:rFonts w:hint="eastAsia"/>
          <w:sz w:val="28"/>
          <w:lang w:eastAsia="zh-CN"/>
        </w:rPr>
        <w:t>微服务平台</w:t>
      </w:r>
      <w:r>
        <w:rPr>
          <w:rFonts w:hint="eastAsia"/>
          <w:sz w:val="28"/>
          <w:lang w:val="en-US" w:eastAsia="zh-CN"/>
        </w:rPr>
        <w:t>配置智能问答菜单</w:t>
      </w:r>
      <w:bookmarkEnd w:id="16"/>
    </w:p>
    <w:p w14:paraId="5AD1AE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菜单无需手动配置。已通过平台菜单元数据在部署时导入。但仍需配置菜单权限</w:t>
      </w:r>
    </w:p>
    <w:p w14:paraId="26F633C1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46040" cy="2441575"/>
            <wp:effectExtent l="0" t="0" r="1651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0A7C">
      <w:pPr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4983480" cy="507809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6929">
      <w:pPr>
        <w:pStyle w:val="3"/>
        <w:rPr>
          <w:rFonts w:hint="eastAsia" w:ascii="宋体" w:hAnsi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7" w:name="_Toc30717"/>
      <w:r>
        <w:rPr>
          <w:rFonts w:hint="eastAsia"/>
          <w:lang w:val="en-US" w:eastAsia="zh-CN"/>
        </w:rPr>
        <w:t>Python服务源码启动准备工作</w:t>
      </w:r>
      <w:bookmarkEnd w:id="17"/>
    </w:p>
    <w:p w14:paraId="4EEA4F50">
      <w:pPr>
        <w:pStyle w:val="4"/>
        <w:keepNext w:val="0"/>
        <w:keepLines w:val="0"/>
        <w:widowControl/>
        <w:suppressLineNumbers w:val="0"/>
      </w:pPr>
      <w:bookmarkStart w:id="18" w:name="_Toc21623"/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454025</wp:posOffset>
                </wp:positionV>
                <wp:extent cx="5765165" cy="2087880"/>
                <wp:effectExtent l="0" t="0" r="6985" b="7620"/>
                <wp:wrapNone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165" cy="20878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954A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 </w:t>
                            </w:r>
                            <w:r>
                              <w:t>下载 Miniconda 安装脚本</w:t>
                            </w:r>
                          </w:p>
                          <w:p w14:paraId="718BAB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wget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HYPERLINK "https://repo.anaconda.com/miniconda/Miniconda3-latest-Linux-x86_64.sh"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Style w:val="35"/>
                                <w:rFonts w:hint="eastAsia"/>
                              </w:rPr>
                              <w:t>https://repo.anaconda.com/miniconda/Miniconda3-latest-Linux-x86_64.sh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</w:p>
                          <w:p w14:paraId="4CE5697F"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运行安装脚本</w:t>
                            </w:r>
                          </w:p>
                          <w:p w14:paraId="7DFFF26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bash Miniconda3-latest-Linux-x86_64.sh</w:t>
                            </w:r>
                          </w:p>
                          <w:p w14:paraId="6D8207C8">
                            <w:pP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激活</w:t>
                            </w:r>
                            <w:r>
                              <w:t xml:space="preserve">conda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命令</w:t>
                            </w:r>
                          </w:p>
                          <w:p w14:paraId="5976FB7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source ~/.bashrc</w:t>
                            </w:r>
                          </w:p>
                          <w:p w14:paraId="5C67B04B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 查看是否安装成功</w:t>
                            </w:r>
                          </w:p>
                          <w:p w14:paraId="07FB4AC4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conda --version</w:t>
                            </w:r>
                          </w:p>
                          <w:p w14:paraId="5DD906B5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 w14:paraId="6DDE0E03">
                            <w:pPr>
                              <w:rPr>
                                <w:rFonts w:hint="eastAsia" w:ascii="宋体" w:hAnsi="宋体" w:eastAsia="宋体" w:cs="宋体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4.25pt;margin-top:35.75pt;height:164.4pt;width:453.95pt;z-index:251680768;mso-width-relative:page;mso-height-relative:page;" fillcolor="#F2F2F2" filled="t" stroked="f" coordsize="21600,21600" o:gfxdata="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fRWXE2gAAAAkBAAAPAAAAAAAAAAEAIAAAACIAAABkcnMvZG93&#10;bnJldi54bWxQSwECFAAUAAAACACHTuJA7ce0n8UBAAB5AwAADgAAAAAAAAABACAAAAApAQAAZHJz&#10;L2Uyb0RvYy54bWxQSwUGAAAAAAYABgBZAQAAYA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B0954A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 </w:t>
                      </w:r>
                      <w:r>
                        <w:t>下载 Miniconda 安装脚本</w:t>
                      </w:r>
                    </w:p>
                    <w:p w14:paraId="718BAB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wget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HYPERLINK "https://repo.anaconda.com/miniconda/Miniconda3-latest-Linux-x86_64.sh"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Style w:val="35"/>
                          <w:rFonts w:hint="eastAsia"/>
                        </w:rPr>
                        <w:t>https://repo.anaconda.com/miniconda/Miniconda3-latest-Linux-x86_64.sh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</w:p>
                    <w:p w14:paraId="4CE5697F"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 </w:t>
                      </w:r>
                      <w:r>
                        <w:rPr>
                          <w:rFonts w:ascii="宋体" w:hAnsi="宋体" w:eastAsia="宋体" w:cs="宋体"/>
                          <w:sz w:val="21"/>
                          <w:szCs w:val="21"/>
                        </w:rPr>
                        <w:t>运行安装脚本</w:t>
                      </w:r>
                    </w:p>
                    <w:p w14:paraId="7DFFF2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bash Miniconda3-latest-Linux-x86_64.sh</w:t>
                      </w:r>
                    </w:p>
                    <w:p w14:paraId="6D8207C8">
                      <w:pPr>
                        <w:rPr>
                          <w:rFonts w:ascii="宋体" w:hAnsi="宋体" w:eastAsia="宋体" w:cs="宋体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 </w:t>
                      </w:r>
                      <w:r>
                        <w:rPr>
                          <w:rFonts w:ascii="宋体" w:hAnsi="宋体" w:eastAsia="宋体" w:cs="宋体"/>
                          <w:sz w:val="21"/>
                          <w:szCs w:val="21"/>
                        </w:rPr>
                        <w:t>激活</w:t>
                      </w:r>
                      <w:r>
                        <w:t xml:space="preserve">conda </w:t>
                      </w:r>
                      <w:r>
                        <w:rPr>
                          <w:rFonts w:ascii="宋体" w:hAnsi="宋体" w:eastAsia="宋体" w:cs="宋体"/>
                          <w:sz w:val="21"/>
                          <w:szCs w:val="21"/>
                        </w:rPr>
                        <w:t>命令</w:t>
                      </w:r>
                    </w:p>
                    <w:p w14:paraId="5976FB7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source ~/.bashrc</w:t>
                      </w:r>
                    </w:p>
                    <w:p w14:paraId="5C67B04B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 查看是否安装成功</w:t>
                      </w:r>
                    </w:p>
                    <w:p w14:paraId="07FB4AC4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conda --version</w:t>
                      </w:r>
                    </w:p>
                    <w:p w14:paraId="5DD906B5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 w14:paraId="6DDE0E03">
                      <w:pPr>
                        <w:rPr>
                          <w:rFonts w:hint="eastAsia" w:ascii="宋体" w:hAnsi="宋体" w:eastAsia="宋体" w:cs="宋体"/>
                          <w:sz w:val="21"/>
                          <w:szCs w:val="21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8"/>
          <w:lang w:val="en-US" w:eastAsia="zh-CN"/>
        </w:rPr>
        <w:t>步骤1：</w:t>
      </w:r>
      <w:r>
        <w:rPr>
          <w:rFonts w:hint="eastAsia"/>
          <w:sz w:val="28"/>
          <w:lang w:eastAsia="zh-CN"/>
        </w:rPr>
        <w:t>安装 Miniconda（推荐）</w:t>
      </w:r>
      <w:bookmarkEnd w:id="18"/>
    </w:p>
    <w:p w14:paraId="71D87348">
      <w:pPr>
        <w:rPr>
          <w:rFonts w:hint="eastAsia"/>
          <w:sz w:val="28"/>
          <w:lang w:eastAsia="zh-CN"/>
        </w:rPr>
      </w:pPr>
    </w:p>
    <w:p w14:paraId="4419D3BF">
      <w:pPr>
        <w:rPr>
          <w:rFonts w:hint="eastAsia"/>
          <w:sz w:val="28"/>
          <w:lang w:eastAsia="zh-CN"/>
        </w:rPr>
      </w:pPr>
    </w:p>
    <w:p w14:paraId="54448E77">
      <w:pPr>
        <w:pStyle w:val="2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1"/>
        </w:rPr>
      </w:pPr>
      <w:r>
        <w:rPr>
          <w:sz w:val="21"/>
        </w:rPr>
        <w:t>以 64-bit Linux 系统为例，执行以下命令下载最新的 Miniconda 安装脚本：</w:t>
      </w:r>
    </w:p>
    <w:p w14:paraId="5DB76826">
      <w:pPr>
        <w:pStyle w:val="2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 w:val="21"/>
        </w:rPr>
      </w:pPr>
    </w:p>
    <w:p w14:paraId="6DE3E4ED">
      <w:pPr>
        <w:bidi w:val="0"/>
        <w:rPr>
          <w:rFonts w:hint="eastAsia"/>
          <w:lang w:val="en-US" w:eastAsia="zh-CN"/>
        </w:rPr>
      </w:pPr>
    </w:p>
    <w:p w14:paraId="46CCC08D">
      <w:pPr>
        <w:pStyle w:val="4"/>
        <w:keepNext w:val="0"/>
        <w:keepLines w:val="0"/>
        <w:widowControl/>
        <w:suppressLineNumbers w:val="0"/>
        <w:rPr>
          <w:rFonts w:hint="eastAsia"/>
          <w:sz w:val="28"/>
          <w:lang w:val="en-US" w:eastAsia="zh-CN"/>
        </w:rPr>
      </w:pPr>
      <w:bookmarkStart w:id="19" w:name="_Toc1848"/>
      <w:r>
        <w:rPr>
          <w:rFonts w:hint="eastAsia"/>
          <w:sz w:val="28"/>
          <w:lang w:val="en-US" w:eastAsia="zh-CN"/>
        </w:rPr>
        <w:t>步骤2：创建虚拟环境</w:t>
      </w:r>
      <w:bookmarkEnd w:id="19"/>
    </w:p>
    <w:p w14:paraId="3CEE22C1">
      <w:pPr>
        <w:rPr>
          <w:rFonts w:hint="eastAsia"/>
          <w:lang w:val="en-US" w:eastAsia="zh-CN"/>
        </w:rPr>
      </w:pPr>
      <w:r>
        <w:rPr>
          <w:rFonts w:hint="eastAsia"/>
          <w:sz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-41275</wp:posOffset>
                </wp:positionH>
                <wp:positionV relativeFrom="paragraph">
                  <wp:posOffset>29210</wp:posOffset>
                </wp:positionV>
                <wp:extent cx="5772150" cy="1547495"/>
                <wp:effectExtent l="0" t="0" r="0" b="14605"/>
                <wp:wrapNone/>
                <wp:docPr id="1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154749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12700">
                          <a:noFill/>
                        </a:ln>
                      </wps:spPr>
                      <wps:txbx>
                        <w:txbxContent>
                          <w:p w14:paraId="0A76635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 创建新的虚拟环境</w:t>
                            </w:r>
                          </w:p>
                          <w:p w14:paraId="287071A2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conda create -n myenv python=3.10</w:t>
                            </w:r>
                          </w:p>
                          <w:p w14:paraId="08A46BD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 激活虚拟环境</w:t>
                            </w:r>
                          </w:p>
                          <w:p w14:paraId="22446745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conda activate myenv</w:t>
                            </w:r>
                          </w:p>
                          <w:p w14:paraId="06646235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 安装依赖</w:t>
                            </w:r>
                          </w:p>
                          <w:p w14:paraId="4BF2EBB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pip install -r requirements.txt</w:t>
                            </w:r>
                          </w:p>
                          <w:p w14:paraId="7D6244B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 w14:paraId="64C0085F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-3.25pt;margin-top:2.3pt;height:121.85pt;width:454.5pt;z-index:251681792;mso-width-relative:page;mso-height-relative:page;" fillcolor="#F2F2F2" filled="t" stroked="f" coordsize="21600,21600" o:gfxdata="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fqtIN2AAAAAgBAAAPAAAAAAAAAAEAIAAAACIAAABkcnMv&#10;ZG93bnJldi54bWxQSwECFAAUAAAACACHTuJA12WW5soBAACDAwAADgAAAAAAAAABACAAAAAnAQAA&#10;ZHJzL2Uyb0RvYy54bWxQSwUGAAAAAAYABgBZAQAAYwUAAAAA&#10;">
                <v:fill on="t" focussize="0,0"/>
                <v:stroke on="f" weight="1pt"/>
                <v:imagedata o:title=""/>
                <o:lock v:ext="edit" aspectratio="f"/>
                <v:textbox>
                  <w:txbxContent>
                    <w:p w14:paraId="0A76635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 创建新的虚拟环境</w:t>
                      </w:r>
                    </w:p>
                    <w:p w14:paraId="287071A2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conda create -n myenv python=3.10</w:t>
                      </w:r>
                    </w:p>
                    <w:p w14:paraId="08A46BD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 激活虚拟环境</w:t>
                      </w:r>
                    </w:p>
                    <w:p w14:paraId="22446745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conda activate myenv</w:t>
                      </w:r>
                    </w:p>
                    <w:p w14:paraId="06646235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 安装依赖</w:t>
                      </w:r>
                    </w:p>
                    <w:p w14:paraId="4BF2EBB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pip install -r requirements.txt</w:t>
                      </w:r>
                    </w:p>
                    <w:p w14:paraId="7D6244B9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 w14:paraId="64C0085F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B98285">
      <w:pPr>
        <w:rPr>
          <w:rFonts w:hint="eastAsia"/>
          <w:sz w:val="28"/>
          <w:lang w:val="en-US" w:eastAsia="zh-CN"/>
        </w:rPr>
      </w:pPr>
    </w:p>
    <w:p w14:paraId="23D80FEE">
      <w:pPr>
        <w:rPr>
          <w:rFonts w:hint="eastAsia"/>
          <w:sz w:val="28"/>
          <w:lang w:val="en-US" w:eastAsia="zh-CN"/>
        </w:rPr>
      </w:pPr>
    </w:p>
    <w:p w14:paraId="330E399B">
      <w:pPr>
        <w:bidi w:val="0"/>
        <w:rPr>
          <w:rFonts w:hint="default"/>
          <w:lang w:val="en-US" w:eastAsia="zh-CN"/>
        </w:rPr>
      </w:pPr>
    </w:p>
    <w:p w14:paraId="0E5ED013">
      <w:pPr>
        <w:bidi w:val="0"/>
        <w:rPr>
          <w:rFonts w:hint="default"/>
          <w:lang w:val="en-US" w:eastAsia="zh-CN"/>
        </w:rPr>
      </w:pPr>
    </w:p>
    <w:p w14:paraId="406AEBD7">
      <w:pPr>
        <w:pStyle w:val="4"/>
        <w:rPr>
          <w:rFonts w:hint="default"/>
          <w:sz w:val="28"/>
          <w:lang w:val="en-US" w:eastAsia="zh-CN"/>
        </w:rPr>
      </w:pPr>
      <w:bookmarkStart w:id="20" w:name="_Toc5399"/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-73025</wp:posOffset>
                </wp:positionH>
                <wp:positionV relativeFrom="paragraph">
                  <wp:posOffset>462280</wp:posOffset>
                </wp:positionV>
                <wp:extent cx="5797550" cy="1524000"/>
                <wp:effectExtent l="0" t="0" r="12700" b="0"/>
                <wp:wrapNone/>
                <wp:docPr id="15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15240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7978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 进入项目中python服务目录</w:t>
                            </w:r>
                          </w:p>
                          <w:p w14:paraId="0BE3C2C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cd  src/backend/syncplant-business-rag-service</w:t>
                            </w:r>
                          </w:p>
                          <w:p w14:paraId="3BA162A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 启动web_server.py程序 </w:t>
                            </w:r>
                          </w:p>
                          <w:p w14:paraId="5B444E2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python  web_server.py</w:t>
                            </w:r>
                          </w:p>
                          <w:p w14:paraId="4B5CB54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 启动task_executor.py程序</w:t>
                            </w:r>
                          </w:p>
                          <w:p w14:paraId="0060176E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python  task_executor.py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-5.75pt;margin-top:36.4pt;height:120pt;width:456.5pt;z-index:251682816;mso-width-relative:page;mso-height-relative:page;" fillcolor="#F2F2F2" filled="t" stroked="f" coordsize="21600,21600" o:gfxdata="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T5Xk82AAAAAoBAAAPAAAAAAAAAAEAIAAAACIAAABkcnMvZG93bnJl&#10;di54bWxQSwECFAAUAAAACACHTuJASOqnWsQBAAB5AwAADgAAAAAAAAABACAAAAAnAQAAZHJzL2Uy&#10;b0RvYy54bWxQSwUGAAAAAAYABgBZAQAAX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697978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 进入项目中python服务目录</w:t>
                      </w:r>
                    </w:p>
                    <w:p w14:paraId="0BE3C2C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cd  src/backend/syncplant-business-rag-service</w:t>
                      </w:r>
                    </w:p>
                    <w:p w14:paraId="3BA162A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 启动web_server.py程序 </w:t>
                      </w:r>
                    </w:p>
                    <w:p w14:paraId="5B444E2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python  web_server.py</w:t>
                      </w:r>
                    </w:p>
                    <w:p w14:paraId="4B5CB54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 启动task_executor.py程序</w:t>
                      </w:r>
                    </w:p>
                    <w:p w14:paraId="0060176E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python  task_executor.py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8"/>
          <w:lang w:val="en-US" w:eastAsia="zh-CN"/>
        </w:rPr>
        <w:t>步骤3：启动python后端服务程序</w:t>
      </w:r>
      <w:bookmarkEnd w:id="20"/>
    </w:p>
    <w:p w14:paraId="3B209D8D">
      <w:pPr>
        <w:rPr>
          <w:rFonts w:hint="eastAsia"/>
          <w:sz w:val="28"/>
          <w:lang w:val="en-US" w:eastAsia="zh-CN"/>
        </w:rPr>
      </w:pPr>
    </w:p>
    <w:p w14:paraId="218F1A21">
      <w:pPr>
        <w:rPr>
          <w:rFonts w:hint="eastAsia"/>
          <w:sz w:val="28"/>
          <w:lang w:val="en-US" w:eastAsia="zh-CN"/>
        </w:rPr>
      </w:pPr>
    </w:p>
    <w:p w14:paraId="18226685">
      <w:pPr>
        <w:rPr>
          <w:rFonts w:hint="default"/>
          <w:sz w:val="28"/>
          <w:lang w:val="en-US" w:eastAsia="zh-CN"/>
        </w:rPr>
      </w:pPr>
    </w:p>
    <w:p w14:paraId="29CAB9D9">
      <w:pPr>
        <w:rPr>
          <w:rFonts w:hint="eastAsia" w:ascii="宋体" w:hAnsi="宋体"/>
          <w:lang w:val="en-US" w:eastAsia="zh-CN"/>
        </w:rPr>
      </w:pPr>
    </w:p>
    <w:p w14:paraId="400EA96D">
      <w:pPr>
        <w:ind w:firstLine="420" w:firstLineChars="20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启动</w:t>
      </w:r>
      <w:r>
        <w:rPr>
          <w:rFonts w:hint="default" w:ascii="Times New Roman" w:hAnsi="Times New Roman" w:cs="Times New Roman"/>
          <w:lang w:val="en-US" w:eastAsia="zh-CN"/>
        </w:rPr>
        <w:t>python</w:t>
      </w:r>
      <w:r>
        <w:rPr>
          <w:rFonts w:hint="eastAsia" w:ascii="宋体" w:hAnsi="宋体"/>
          <w:lang w:val="en-US" w:eastAsia="zh-CN"/>
        </w:rPr>
        <w:t>服务程序后，控制台会打印日志，检查日志信息，若没有报错，则成功启动python服务程序。</w:t>
      </w:r>
    </w:p>
    <w:p w14:paraId="4ED9AADE"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注意事项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:</w:t>
      </w:r>
    </w:p>
    <w:p w14:paraId="548AFB1D">
      <w:pPr>
        <w:numPr>
          <w:ilvl w:val="0"/>
          <w:numId w:val="3"/>
        </w:numPr>
        <w:ind w:firstLine="420" w:firstLineChars="200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若启动失败，需检查文件src/backend/syncplant-business-rag-service/conf/syncplant -business-rag-service.yaml中是否正确配置</w:t>
      </w:r>
      <w:r>
        <w:rPr>
          <w:rFonts w:hint="eastAsia"/>
          <w:sz w:val="21"/>
          <w:lang w:val="en-US" w:eastAsia="zh-CN"/>
        </w:rPr>
        <w:t>nacos</w:t>
      </w:r>
      <w:r>
        <w:rPr>
          <w:rFonts w:hint="eastAsia" w:ascii="Times New Roman" w:hAnsi="Times New Roman"/>
          <w:sz w:val="21"/>
          <w:lang w:val="en-US" w:eastAsia="zh-CN"/>
        </w:rPr>
        <w:t>信息</w:t>
      </w:r>
      <w:r>
        <w:rPr>
          <w:rFonts w:hint="eastAsia"/>
          <w:sz w:val="21"/>
          <w:lang w:val="en-US" w:eastAsia="zh-CN"/>
        </w:rPr>
        <w:t>，如下图；</w:t>
      </w:r>
    </w:p>
    <w:p w14:paraId="04A3AFA9"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 xml:space="preserve">    2、若</w:t>
      </w:r>
      <w:r>
        <w:rPr>
          <w:rFonts w:hint="eastAsia" w:ascii="Times New Roman" w:hAnsi="Times New Roman"/>
          <w:sz w:val="21"/>
          <w:lang w:val="en-US" w:eastAsia="zh-CN"/>
        </w:rPr>
        <w:t>src/backend/syncplant-business-rag-service/conf/syncplant -business-rag-service.yaml</w:t>
      </w:r>
      <w:r>
        <w:rPr>
          <w:rFonts w:hint="eastAsia"/>
          <w:sz w:val="21"/>
          <w:lang w:val="en-US" w:eastAsia="zh-CN"/>
        </w:rPr>
        <w:t>文件没有问题，进一步返回1.1.2步骤检查nacos中的数据库配置信息是否有误。</w:t>
      </w:r>
    </w:p>
    <w:p w14:paraId="1F5E455A"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Times New Roman" w:hAnsi="Times New Roman"/>
          <w:sz w:val="21"/>
          <w:lang w:val="en-US" w:eastAsia="zh-CN"/>
        </w:rPr>
      </w:pPr>
    </w:p>
    <w:p w14:paraId="0081D2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# 指定python服务的端口号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web: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host: 0.0.0.0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http_port: 9890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# 104开发环境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nacos: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server_addresses : "10.44.2.104:8848"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namespace : ""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group : "DEFAULT_GROUP"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username : "nacos"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password : "nacos"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data_id : "syncplant-business-rag"</w:t>
      </w:r>
    </w:p>
    <w:p w14:paraId="2DAB57B3">
      <w:pPr>
        <w:bidi w:val="0"/>
      </w:pPr>
    </w:p>
    <w:p w14:paraId="43FCEA37">
      <w:pPr>
        <w:pStyle w:val="3"/>
        <w:rPr>
          <w:rFonts w:hint="eastAsia" w:ascii="宋体" w:hAnsi="宋体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1" w:name="_Toc15624"/>
      <w:r>
        <w:rPr>
          <w:rFonts w:hint="eastAsia"/>
          <w:lang w:val="en-US" w:eastAsia="zh-CN"/>
        </w:rPr>
        <w:t>Python服务安装包部署</w:t>
      </w:r>
      <w:bookmarkEnd w:id="21"/>
    </w:p>
    <w:p w14:paraId="759EA787">
      <w:pPr>
        <w:pStyle w:val="4"/>
        <w:bidi w:val="0"/>
        <w:rPr>
          <w:rFonts w:hint="default"/>
          <w:lang w:val="en-US" w:eastAsia="zh-CN"/>
        </w:rPr>
      </w:pPr>
      <w:bookmarkStart w:id="22" w:name="_Toc17593"/>
      <w:r>
        <w:rPr>
          <w:rFonts w:hint="eastAsia"/>
          <w:lang w:val="en-US" w:eastAsia="zh-CN"/>
        </w:rPr>
        <w:t>下载安装包，修改配置文件</w:t>
      </w:r>
      <w:bookmarkEnd w:id="22"/>
    </w:p>
    <w:p w14:paraId="57014530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目前支持linux系统的安装包，其中cuda版本为12.2</w:t>
      </w:r>
    </w:p>
    <w:p w14:paraId="207A1E2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配置文件位于“Empoworx-RAG/_internal/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conf/syncplant -business-rag-service.yaml</w:t>
      </w:r>
      <w:r>
        <w:rPr>
          <w:rFonts w:hint="eastAsia"/>
          <w:sz w:val="24"/>
          <w:szCs w:val="24"/>
          <w:lang w:val="en-US" w:eastAsia="zh-CN"/>
        </w:rPr>
        <w:t>”，在配置文件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中是否正确配置数据库信息。</w:t>
      </w:r>
    </w:p>
    <w:p w14:paraId="0BB3EF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# 指定python服务的端口号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web: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host: 0.0.0.0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http_port: 9890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# 104开发环境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nacos: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server_addresses : "10.44.2.104:8848"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namespace : ""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group : "DEFAULT_GROUP"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username : "nacos"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password : "nacos"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 xml:space="preserve">  data_id : "syncplant-business-rag"</w:t>
      </w:r>
    </w:p>
    <w:p w14:paraId="475326BC">
      <w:pPr>
        <w:rPr>
          <w:rFonts w:hint="default"/>
          <w:sz w:val="24"/>
          <w:szCs w:val="32"/>
          <w:lang w:val="en-US" w:eastAsia="zh-CN"/>
        </w:rPr>
      </w:pPr>
    </w:p>
    <w:p w14:paraId="54BE4781"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注意事项：</w:t>
      </w:r>
    </w:p>
    <w:p w14:paraId="2030916D">
      <w:pPr>
        <w:numPr>
          <w:ilvl w:val="0"/>
          <w:numId w:val="4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web中的http_port:9890端口号可以根据现场实际需求更改；</w:t>
      </w:r>
    </w:p>
    <w:p w14:paraId="625A94C0">
      <w:pPr>
        <w:numPr>
          <w:ilvl w:val="0"/>
          <w:numId w:val="4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Nacos中的配置server_addresses:10.44.2.104:8848也可以根据现场实际进行更改。</w:t>
      </w:r>
    </w:p>
    <w:p w14:paraId="3E462306"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bookmarkStart w:id="23" w:name="_Toc4751"/>
      <w:r>
        <w:rPr>
          <w:rFonts w:hint="eastAsia"/>
          <w:lang w:val="en-US" w:eastAsia="zh-CN"/>
        </w:rPr>
        <w:t>启动文件解析服务</w:t>
      </w:r>
      <w:bookmarkEnd w:id="23"/>
    </w:p>
    <w:p w14:paraId="2108D5F3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在linux系统下面，执行命令行</w:t>
      </w:r>
    </w:p>
    <w:p w14:paraId="0EDC5559">
      <w:pPr>
        <w:rPr>
          <w:rFonts w:hint="eastAsia"/>
          <w:sz w:val="24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237490</wp:posOffset>
                </wp:positionV>
                <wp:extent cx="5797550" cy="1396365"/>
                <wp:effectExtent l="0" t="0" r="12700" b="13335"/>
                <wp:wrapNone/>
                <wp:docPr id="36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13963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C4207">
                            <w:pPr>
                              <w:rPr>
                                <w:rFonts w:hint="default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# 进入安装包</w:t>
                            </w:r>
                          </w:p>
                          <w:p w14:paraId="56169A4A">
                            <w:pP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cd Empoworx-RAG</w:t>
                            </w:r>
                          </w:p>
                          <w:p w14:paraId="382B0C9A">
                            <w:pP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 w14:paraId="4459D6EB">
                            <w:pPr>
                              <w:rPr>
                                <w:rFonts w:hint="default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# 执行命令</w:t>
                            </w:r>
                          </w:p>
                          <w:p w14:paraId="268E836C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./Empoworx-RAG-task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-0.5pt;margin-top:18.7pt;height:109.95pt;width:456.5pt;z-index:251678720;mso-width-relative:page;mso-height-relative:page;" fillcolor="#F2F2F2" filled="t" stroked="f" coordsize="21600,21600" o:gfxdata="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BZS5s2QAAAAkBAAAPAAAAAAAAAAEAIAAAACIAAABkcnMvZG93bnJl&#10;di54bWxQSwECFAAUAAAACACHTuJAu10cwcMBAAB6AwAADgAAAAAAAAABACAAAAAoAQAAZHJzL2Uy&#10;b0RvYy54bWxQSwUGAAAAAAYABgBZAQAAX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6C4C4207">
                      <w:pPr>
                        <w:rPr>
                          <w:rFonts w:hint="default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# 进入安装包</w:t>
                      </w:r>
                    </w:p>
                    <w:p w14:paraId="56169A4A">
                      <w:pP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cd Empoworx-RAG</w:t>
                      </w:r>
                    </w:p>
                    <w:p w14:paraId="382B0C9A">
                      <w:pP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 w14:paraId="4459D6EB">
                      <w:pPr>
                        <w:rPr>
                          <w:rFonts w:hint="default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# 执行命令</w:t>
                      </w:r>
                    </w:p>
                    <w:p w14:paraId="268E836C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./Empoworx-RAG-task</w:t>
                      </w:r>
                    </w:p>
                  </w:txbxContent>
                </v:textbox>
              </v:shape>
            </w:pict>
          </mc:Fallback>
        </mc:AlternateContent>
      </w:r>
    </w:p>
    <w:p w14:paraId="7789ABA5">
      <w:pPr>
        <w:rPr>
          <w:rFonts w:hint="eastAsia"/>
          <w:sz w:val="24"/>
          <w:szCs w:val="32"/>
          <w:lang w:val="en-US" w:eastAsia="zh-CN"/>
        </w:rPr>
      </w:pPr>
    </w:p>
    <w:p w14:paraId="5F57A024">
      <w:pPr>
        <w:rPr>
          <w:rFonts w:hint="eastAsia"/>
          <w:sz w:val="24"/>
          <w:szCs w:val="32"/>
          <w:lang w:val="en-US" w:eastAsia="zh-CN"/>
        </w:rPr>
      </w:pPr>
    </w:p>
    <w:p w14:paraId="7DC63893">
      <w:pPr>
        <w:rPr>
          <w:rFonts w:hint="eastAsia"/>
          <w:sz w:val="24"/>
          <w:szCs w:val="32"/>
          <w:lang w:val="en-US" w:eastAsia="zh-CN"/>
        </w:rPr>
      </w:pPr>
    </w:p>
    <w:p w14:paraId="505C47B5">
      <w:pPr>
        <w:rPr>
          <w:rFonts w:hint="eastAsia"/>
          <w:sz w:val="24"/>
          <w:szCs w:val="32"/>
          <w:lang w:val="en-US" w:eastAsia="zh-CN"/>
        </w:rPr>
      </w:pPr>
    </w:p>
    <w:p w14:paraId="6ACE2894">
      <w:pPr>
        <w:rPr>
          <w:rFonts w:hint="eastAsia"/>
          <w:sz w:val="24"/>
          <w:szCs w:val="32"/>
          <w:lang w:val="en-US" w:eastAsia="zh-CN"/>
        </w:rPr>
      </w:pPr>
    </w:p>
    <w:p w14:paraId="2B8C7AA5">
      <w:pPr>
        <w:rPr>
          <w:rFonts w:hint="eastAsia"/>
          <w:sz w:val="24"/>
          <w:szCs w:val="32"/>
          <w:lang w:val="en-US" w:eastAsia="zh-CN"/>
        </w:rPr>
      </w:pPr>
    </w:p>
    <w:p w14:paraId="3A8E6507"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注意事项：将命令挂载在后台终端，通过screen命令</w:t>
      </w:r>
    </w:p>
    <w:p w14:paraId="48B417F5"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bookmarkStart w:id="24" w:name="_Toc4094"/>
      <w:r>
        <w:rPr>
          <w:rFonts w:hint="eastAsia"/>
          <w:lang w:val="en-US" w:eastAsia="zh-CN"/>
        </w:rPr>
        <w:t>启动web服务</w:t>
      </w:r>
      <w:bookmarkEnd w:id="24"/>
    </w:p>
    <w:p w14:paraId="37BF0914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在linux系统下面，执行命令行</w:t>
      </w:r>
    </w:p>
    <w:p w14:paraId="0860CC90">
      <w:pPr>
        <w:rPr>
          <w:rFonts w:hint="eastAsia"/>
          <w:sz w:val="24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28575</wp:posOffset>
                </wp:positionV>
                <wp:extent cx="5735955" cy="1329690"/>
                <wp:effectExtent l="0" t="0" r="17145" b="3810"/>
                <wp:wrapNone/>
                <wp:docPr id="35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955" cy="13296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9F0BA4">
                            <w:pPr>
                              <w:rPr>
                                <w:rFonts w:hint="default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# 进入安装包</w:t>
                            </w:r>
                          </w:p>
                          <w:p w14:paraId="0E71BD8E">
                            <w:pPr>
                              <w:rPr>
                                <w:rFonts w:hint="default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cd Empoworx-RAG</w:t>
                            </w:r>
                          </w:p>
                          <w:p w14:paraId="1E9464D7">
                            <w:pP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</w:p>
                          <w:p w14:paraId="38B362F4">
                            <w:pPr>
                              <w:rPr>
                                <w:rFonts w:hint="default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# 执行命令</w:t>
                            </w:r>
                          </w:p>
                          <w:p w14:paraId="7D1B7DEE">
                            <w:pP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./Empoworx-RAG-web</w:t>
                            </w:r>
                          </w:p>
                          <w:p w14:paraId="364B0F25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9" o:spid="_x0000_s1026" o:spt="202" type="#_x0000_t202" style="position:absolute;left:0pt;margin-left:1.05pt;margin-top:2.25pt;height:104.7pt;width:451.65pt;z-index:251677696;mso-width-relative:page;mso-height-relative:page;" fillcolor="#F2F2F2" filled="t" stroked="f" coordsize="21600,21600" o:gfxdata="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2j9jNYAAAAHAQAADwAAAAAAAAABACAAAAAiAAAAZHJzL2Rvd25y&#10;ZXYueG1sUEsBAhQAFAAAAAgAh07iQAhVhd7HAQAAegMAAA4AAAAAAAAAAQAgAAAAJQEAAGRycy9l&#10;Mm9Eb2MueG1sUEsFBgAAAAAGAAYAWQEAAF4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4B9F0BA4">
                      <w:pPr>
                        <w:rPr>
                          <w:rFonts w:hint="default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# 进入安装包</w:t>
                      </w:r>
                    </w:p>
                    <w:p w14:paraId="0E71BD8E">
                      <w:pPr>
                        <w:rPr>
                          <w:rFonts w:hint="default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cd Empoworx-RAG</w:t>
                      </w:r>
                    </w:p>
                    <w:p w14:paraId="1E9464D7">
                      <w:pP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</w:pPr>
                    </w:p>
                    <w:p w14:paraId="38B362F4">
                      <w:pPr>
                        <w:rPr>
                          <w:rFonts w:hint="default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# 执行命令</w:t>
                      </w:r>
                    </w:p>
                    <w:p w14:paraId="7D1B7DEE">
                      <w:pP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./Empoworx-RAG-web</w:t>
                      </w:r>
                    </w:p>
                    <w:p w14:paraId="364B0F25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D38C43">
      <w:pPr>
        <w:rPr>
          <w:rFonts w:hint="default"/>
          <w:sz w:val="24"/>
          <w:szCs w:val="32"/>
          <w:lang w:val="en-US" w:eastAsia="zh-CN"/>
        </w:rPr>
      </w:pPr>
    </w:p>
    <w:p w14:paraId="7580919B">
      <w:pPr>
        <w:rPr>
          <w:rFonts w:hint="eastAsia"/>
          <w:sz w:val="24"/>
          <w:szCs w:val="32"/>
          <w:lang w:val="en-US" w:eastAsia="zh-CN"/>
        </w:rPr>
      </w:pPr>
    </w:p>
    <w:p w14:paraId="36ED2792">
      <w:pPr>
        <w:rPr>
          <w:rFonts w:hint="eastAsia"/>
          <w:sz w:val="24"/>
          <w:szCs w:val="32"/>
          <w:lang w:val="en-US" w:eastAsia="zh-CN"/>
        </w:rPr>
      </w:pPr>
    </w:p>
    <w:p w14:paraId="54E82685">
      <w:pPr>
        <w:rPr>
          <w:rFonts w:hint="eastAsia"/>
          <w:sz w:val="24"/>
          <w:szCs w:val="32"/>
          <w:lang w:val="en-US" w:eastAsia="zh-CN"/>
        </w:rPr>
      </w:pPr>
    </w:p>
    <w:p w14:paraId="2673D4C9">
      <w:pPr>
        <w:rPr>
          <w:rFonts w:hint="eastAsia"/>
          <w:sz w:val="24"/>
          <w:szCs w:val="32"/>
          <w:lang w:val="en-US" w:eastAsia="zh-CN"/>
        </w:rPr>
      </w:pPr>
    </w:p>
    <w:p w14:paraId="41A2A143">
      <w:pPr>
        <w:rPr>
          <w:rFonts w:hint="default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注意事项：将命令挂载在后台终端，通过screen命令或者systemd命令</w:t>
      </w:r>
    </w:p>
    <w:p w14:paraId="16F32692">
      <w:pPr>
        <w:pStyle w:val="3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</w:t>
      </w:r>
      <w:bookmarkStart w:id="25" w:name="_Toc25033"/>
      <w:r>
        <w:rPr>
          <w:rFonts w:hint="eastAsia" w:ascii="宋体" w:hAnsi="宋体"/>
          <w:lang w:val="en-US" w:eastAsia="zh-CN"/>
        </w:rPr>
        <w:t>模型部署过程</w:t>
      </w:r>
      <w:bookmarkEnd w:id="25"/>
    </w:p>
    <w:p w14:paraId="374AAEA5">
      <w:pPr>
        <w:pStyle w:val="4"/>
        <w:rPr>
          <w:rFonts w:ascii="Times New Roman" w:hAnsi="Times New Roman"/>
        </w:rPr>
      </w:pPr>
      <w:bookmarkStart w:id="26" w:name="_Toc20819"/>
      <w:r>
        <w:rPr>
          <w:rFonts w:hint="eastAsia" w:ascii="Times New Roman" w:hAnsi="Times New Roman"/>
        </w:rPr>
        <w:t>安装</w:t>
      </w:r>
      <w:r>
        <w:rPr>
          <w:rFonts w:hint="eastAsia" w:ascii="Times New Roman" w:hAnsi="Times New Roman"/>
          <w:lang w:val="en-US" w:eastAsia="zh-CN"/>
        </w:rPr>
        <w:t>显卡驱动</w:t>
      </w:r>
      <w:bookmarkEnd w:id="26"/>
    </w:p>
    <w:p w14:paraId="46E8A27A">
      <w:pPr>
        <w:pStyle w:val="5"/>
        <w:bidi w:val="0"/>
      </w:pPr>
      <w:bookmarkStart w:id="27" w:name="_Toc19046"/>
      <w:r>
        <w:rPr>
          <w:rFonts w:hint="eastAsia"/>
          <w:lang w:val="en-US" w:eastAsia="zh-CN"/>
        </w:rPr>
        <w:t xml:space="preserve">1.4.1.1 </w:t>
      </w:r>
      <w:r>
        <w:rPr>
          <w:rFonts w:hint="eastAsia"/>
        </w:rPr>
        <w:t>安装NVIDIA驱动</w:t>
      </w:r>
      <w:bookmarkEnd w:id="27"/>
    </w:p>
    <w:p w14:paraId="0BB86652">
      <w:r>
        <w:rPr>
          <w:rFonts w:hint="eastAsia"/>
          <w:lang w:val="en-US" w:eastAsia="zh-CN"/>
        </w:rPr>
        <w:t>注意事项</w:t>
      </w:r>
      <w:r>
        <w:rPr>
          <w:rFonts w:hint="eastAsia" w:ascii="Times New Roman" w:hAnsi="Times New Roman"/>
          <w:lang w:val="en-US" w:eastAsia="zh-CN"/>
        </w:rPr>
        <w:t>：以下安装环境需要在linux系统下进行操作</w:t>
      </w:r>
    </w:p>
    <w:p w14:paraId="41A42FC6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281940</wp:posOffset>
                </wp:positionV>
                <wp:extent cx="5313680" cy="306705"/>
                <wp:effectExtent l="0" t="0" r="1270" b="17145"/>
                <wp:wrapNone/>
                <wp:docPr id="2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92835" y="2573655"/>
                          <a:ext cx="5313680" cy="306705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146E529">
                            <w:r>
                              <w:rPr>
                                <w:rFonts w:hint="eastAsia" w:ascii="Times New Roman" w:hAnsi="Times New Roman"/>
                              </w:rPr>
                              <w:t>lspci | grep -i nvidia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-1.85pt;margin-top:22.2pt;height:24.15pt;width:418.4pt;z-index:251665408;mso-width-relative:page;mso-height-relative:page;" fillcolor="#E6E6E6" filled="t" stroked="f" coordsize="21600,21600" o:gfxdata="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cCtIzaAAAACAEAAA8AAAAAAAAA&#10;AQAgAAAAIgAAAGRycy9kb3ducmV2LnhtbFBLAQIUABQAAAAIAIdO4kBznW0DgQIAANoEAAAOAAAA&#10;AAAAAAEAIAAAACkBAABkcnMvZTJvRG9jLnhtbFBLBQYAAAAABgAGAFkBAAAcBgAAAAA=&#10;">
                <v:fill on="t" focussize="0,0"/>
                <v:stroke on="f" weight="0.5pt"/>
                <v:imagedata o:title=""/>
                <o:lock v:ext="edit" aspectratio="f"/>
                <v:textbox inset="5mm,1.27mm,2.54mm,1.27mm">
                  <w:txbxContent>
                    <w:p w14:paraId="2146E529">
                      <w:r>
                        <w:rPr>
                          <w:rFonts w:hint="eastAsia" w:ascii="Times New Roman" w:hAnsi="Times New Roman"/>
                        </w:rPr>
                        <w:t>lspci | grep -i nvidia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# 确认电脑上安装了 NVIDIA 显卡</w:t>
      </w:r>
    </w:p>
    <w:p w14:paraId="1A09333A">
      <w:pPr>
        <w:rPr>
          <w:rFonts w:hint="eastAsia" w:ascii="Times New Roman" w:hAnsi="Times New Roman"/>
        </w:rPr>
      </w:pPr>
    </w:p>
    <w:p w14:paraId="213E57B1"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323850"/>
            <wp:effectExtent l="0" t="0" r="2540" b="0"/>
            <wp:docPr id="1300386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608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6C8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-16510</wp:posOffset>
                </wp:positionH>
                <wp:positionV relativeFrom="paragraph">
                  <wp:posOffset>292100</wp:posOffset>
                </wp:positionV>
                <wp:extent cx="5286375" cy="341630"/>
                <wp:effectExtent l="0" t="0" r="9525" b="1270"/>
                <wp:wrapNone/>
                <wp:docPr id="2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6490" y="3743960"/>
                          <a:ext cx="5286375" cy="34163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F523070">
                            <w:r>
                              <w:rPr>
                                <w:rFonts w:hint="eastAsia" w:ascii="Times New Roman" w:hAnsi="Times New Roman"/>
                              </w:rPr>
                              <w:t>nvidia-smi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-1.3pt;margin-top:23pt;height:26.9pt;width:416.25pt;z-index:251666432;mso-width-relative:page;mso-height-relative:page;" fillcolor="#E6E6E6" filled="t" stroked="f" coordsize="21600,21600" o:gfxdata="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yEFw09kAAAAIAQAADwAAAAAAAAABACAAAAAi&#10;AAAAZHJzL2Rvd25yZXYueG1sUEsBAhQAFAAAAAgAh07iQF/AEUh7AgAA2QQAAA4AAAAAAAAAAQAg&#10;AAAAKAEAAGRycy9lMm9Eb2MueG1sUEsFBgAAAAAGAAYAWQEAABUG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4F523070">
                      <w:r>
                        <w:rPr>
                          <w:rFonts w:hint="eastAsia" w:ascii="Times New Roman" w:hAnsi="Times New Roman"/>
                        </w:rPr>
                        <w:t>nvidia-smi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# 确认有显卡以后输入下面命令，以检查之前是否安装了驱动</w:t>
      </w:r>
    </w:p>
    <w:p w14:paraId="6AAF90ED">
      <w:pPr>
        <w:rPr>
          <w:rFonts w:hint="eastAsia" w:ascii="Times New Roman" w:hAnsi="Times New Roman"/>
        </w:rPr>
      </w:pPr>
    </w:p>
    <w:p w14:paraId="0B27CD55"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2459355"/>
            <wp:effectExtent l="0" t="0" r="2540" b="17145"/>
            <wp:docPr id="1213918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1880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96B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# 如果发现没有安装过驱动，则可再输入下面命令，以查看显卡型号以及推荐的驱动版本。</w:t>
      </w:r>
    </w:p>
    <w:p w14:paraId="40B90F1A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71755</wp:posOffset>
                </wp:positionV>
                <wp:extent cx="5286375" cy="360680"/>
                <wp:effectExtent l="0" t="0" r="9525" b="1270"/>
                <wp:wrapNone/>
                <wp:docPr id="2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0780" y="7320280"/>
                          <a:ext cx="5286375" cy="36068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5AB3620">
                            <w:r>
                              <w:rPr>
                                <w:rFonts w:hint="eastAsia" w:ascii="Times New Roman" w:hAnsi="Times New Roman"/>
                              </w:rPr>
                              <w:t>ubuntu-drivers 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-0.1pt;margin-top:5.65pt;height:28.4pt;width:416.25pt;z-index:251667456;mso-width-relative:page;mso-height-relative:page;" fillcolor="#E6E6E6" filled="t" stroked="f" coordsize="21600,21600" o:gfxdata="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hlkiO2AAAAAcBAAAPAAAAAAAAAAEAIAAAACIA&#10;AABkcnMvZG93bnJldi54bWxQSwECFAAUAAAACACHTuJAZ9HD8HsCAADZBAAADgAAAAAAAAABACAA&#10;AAAnAQAAZHJzL2Uyb0RvYy54bWxQSwUGAAAAAAYABgBZAQAAFA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75AB3620">
                      <w:r>
                        <w:rPr>
                          <w:rFonts w:hint="eastAsia" w:ascii="Times New Roman" w:hAnsi="Times New Roman"/>
                        </w:rPr>
                        <w:t>ubuntu-drivers devices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38802751"/>
    <w:p w14:paraId="7BB3BA9F">
      <w:pPr>
        <w:rPr>
          <w:rFonts w:ascii="Times New Roman" w:hAnsi="Times New Roman"/>
        </w:rPr>
      </w:pPr>
      <w:r>
        <w:drawing>
          <wp:inline distT="0" distB="0" distL="114300" distR="114300">
            <wp:extent cx="4402455" cy="2915285"/>
            <wp:effectExtent l="0" t="0" r="17145" b="184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7134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-16510</wp:posOffset>
                </wp:positionH>
                <wp:positionV relativeFrom="paragraph">
                  <wp:posOffset>263525</wp:posOffset>
                </wp:positionV>
                <wp:extent cx="5292725" cy="367665"/>
                <wp:effectExtent l="0" t="0" r="3175" b="13335"/>
                <wp:wrapNone/>
                <wp:docPr id="26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0460" y="3693160"/>
                          <a:ext cx="5292725" cy="367665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B3CE6F5">
                            <w:r>
                              <w:rPr>
                                <w:rFonts w:hint="eastAsia" w:ascii="Times New Roman" w:hAnsi="Times New Roman"/>
                              </w:rPr>
                              <w:t>sudo ubuntu-drivers autoinstall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1.3pt;margin-top:20.75pt;height:28.95pt;width:416.75pt;z-index:251668480;mso-width-relative:page;mso-height-relative:page;" fillcolor="#E6E6E6" filled="t" stroked="f" coordsize="21600,21600" o:gfxdata="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o3i2xdoAAAAIAQAADwAAAAAAAAABACAAAAAi&#10;AAAAZHJzL2Rvd25yZXYueG1sUEsBAhQAFAAAAAgAh07iQPOa1xl6AgAA2QQAAA4AAAAAAAAAAQAg&#10;AAAAKQEAAGRycy9lMm9Eb2MueG1sUEsFBgAAAAAGAAYAWQEAABUG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B3CE6F5">
                      <w:r>
                        <w:rPr>
                          <w:rFonts w:hint="eastAsia" w:ascii="Times New Roman" w:hAnsi="Times New Roman"/>
                        </w:rPr>
                        <w:t>sudo ubuntu-drivers autoinstall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# 默认按照推荐的安装驱动，则输入即可安装该驱动：</w:t>
      </w:r>
    </w:p>
    <w:p w14:paraId="7567F2DA">
      <w:pPr>
        <w:rPr>
          <w:rFonts w:hint="eastAsia" w:ascii="Times New Roman" w:hAnsi="Times New Roman"/>
        </w:rPr>
      </w:pPr>
    </w:p>
    <w:p w14:paraId="16977E53">
      <w:pPr>
        <w:rPr>
          <w:rFonts w:hint="eastAsia" w:ascii="Times New Roman" w:hAnsi="Times New Roman"/>
        </w:rPr>
      </w:pPr>
    </w:p>
    <w:p w14:paraId="29C93587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525780</wp:posOffset>
                </wp:positionV>
                <wp:extent cx="5286375" cy="341630"/>
                <wp:effectExtent l="0" t="0" r="9525" b="1270"/>
                <wp:wrapNone/>
                <wp:docPr id="27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34163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4996032">
                            <w:r>
                              <w:rPr>
                                <w:rFonts w:hint="eastAsia" w:ascii="Times New Roman" w:hAnsi="Times New Roman"/>
                              </w:rPr>
                              <w:t>nvidia-smi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.35pt;margin-top:41.4pt;height:26.9pt;width:416.25pt;z-index:251669504;mso-width-relative:page;mso-height-relative:page;" fillcolor="#E6E6E6" filled="t" stroked="f" coordsize="21600,21600" o:gfxdata="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zb8YQdkAAAAIAQAADwAAAAAAAAABACAAAAAiAAAAZHJzL2Rvd25y&#10;ZXYueG1sUEsBAhQAFAAAAAgAh07iQPPJza5vAgAAzQQAAA4AAAAAAAAAAQAgAAAAKAEAAGRycy9l&#10;Mm9Eb2MueG1sUEsFBgAAAAAGAAYAWQEAAAkG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4996032">
                      <w:r>
                        <w:rPr>
                          <w:rFonts w:hint="eastAsia" w:ascii="Times New Roman" w:hAnsi="Times New Roman"/>
                        </w:rPr>
                        <w:t>nvidia-smi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# 安装过程中按照提示操作，所有的提示都选择默认，安装完成后重启系统，显卡就可以正常工作了，再次输入</w:t>
      </w:r>
    </w:p>
    <w:p w14:paraId="7A98768C">
      <w:pPr>
        <w:rPr>
          <w:rFonts w:hint="eastAsia" w:ascii="Times New Roman" w:hAnsi="Times New Roman"/>
        </w:rPr>
      </w:pPr>
    </w:p>
    <w:p w14:paraId="4235858E">
      <w:pPr>
        <w:rPr>
          <w:rFonts w:ascii="Times New Roman" w:hAnsi="Times New Roman"/>
        </w:rPr>
      </w:pPr>
    </w:p>
    <w:p w14:paraId="096431D0"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2483485"/>
            <wp:effectExtent l="0" t="0" r="2540" b="12065"/>
            <wp:docPr id="727245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4545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3916">
      <w:pPr>
        <w:pStyle w:val="5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28" w:name="_Toc25806"/>
      <w:r>
        <w:rPr>
          <w:rFonts w:hint="eastAsia"/>
          <w:lang w:val="en-US" w:eastAsia="zh-CN"/>
        </w:rPr>
        <w:t>1.4.1.2</w:t>
      </w:r>
      <w:r>
        <w:rPr>
          <w:rFonts w:hint="eastAsia"/>
        </w:rPr>
        <w:t>安装CUDA加速</w:t>
      </w:r>
      <w:bookmarkEnd w:id="28"/>
    </w:p>
    <w:p w14:paraId="5AF6BBDB">
      <w:pPr>
        <w:numPr>
          <w:ilvl w:val="0"/>
          <w:numId w:val="0"/>
        </w:numPr>
        <w:ind w:leftChars="0" w:firstLine="480" w:firstLineChars="200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ascii="Times New Roman" w:hAnsi="Times New Roman" w:eastAsia="宋体" w:cs="宋体"/>
          <w:sz w:val="24"/>
          <w:szCs w:val="24"/>
        </w:rPr>
        <w:t>CUDA（Compute Unified Device Architecture）是 NVIDIA 推出的一个并行计算平台和编程模型，它允许你使用 NVIDIA 的 GPU 来加速计算任务，主要通过 C/C++ 或 Python API 实现。</w:t>
      </w:r>
      <w:r>
        <w:rPr>
          <w:rFonts w:hint="eastAsia" w:cs="宋体"/>
          <w:sz w:val="24"/>
          <w:szCs w:val="24"/>
          <w:lang w:val="en-US" w:eastAsia="zh-CN"/>
        </w:rPr>
        <w:t>而python服务安装包中的</w:t>
      </w:r>
      <w:r>
        <w:rPr>
          <w:rFonts w:ascii="Times New Roman" w:hAnsi="Times New Roman" w:eastAsia="宋体" w:cs="宋体"/>
          <w:sz w:val="24"/>
          <w:szCs w:val="24"/>
        </w:rPr>
        <w:t xml:space="preserve">PyTorch </w:t>
      </w:r>
      <w:r>
        <w:rPr>
          <w:rFonts w:hint="eastAsia" w:cs="宋体"/>
          <w:sz w:val="24"/>
          <w:szCs w:val="24"/>
          <w:lang w:val="en-US" w:eastAsia="zh-CN"/>
        </w:rPr>
        <w:t>基于</w:t>
      </w:r>
      <w:r>
        <w:rPr>
          <w:rFonts w:ascii="Times New Roman" w:hAnsi="Times New Roman" w:eastAsia="宋体" w:cs="宋体"/>
          <w:sz w:val="24"/>
          <w:szCs w:val="24"/>
        </w:rPr>
        <w:t xml:space="preserve"> CUDA 来支持 GPU 加速</w:t>
      </w:r>
      <w:r>
        <w:rPr>
          <w:rFonts w:hint="eastAsia" w:cs="宋体"/>
          <w:sz w:val="24"/>
          <w:szCs w:val="24"/>
          <w:lang w:eastAsia="zh-CN"/>
        </w:rPr>
        <w:t>，</w:t>
      </w:r>
      <w:r>
        <w:rPr>
          <w:rFonts w:hint="eastAsia" w:cs="宋体"/>
          <w:sz w:val="24"/>
          <w:szCs w:val="24"/>
          <w:lang w:val="en-US" w:eastAsia="zh-CN"/>
        </w:rPr>
        <w:t>因此必须要安装满足pytorch要求的CUDA</w:t>
      </w:r>
      <w:r>
        <w:rPr>
          <w:rFonts w:ascii="宋体" w:hAnsi="宋体" w:eastAsia="宋体" w:cs="宋体"/>
          <w:sz w:val="24"/>
          <w:szCs w:val="24"/>
        </w:rPr>
        <w:t>开发工具包</w:t>
      </w:r>
      <w:r>
        <w:rPr>
          <w:rFonts w:hint="eastAsia" w:cs="宋体"/>
          <w:sz w:val="24"/>
          <w:szCs w:val="24"/>
          <w:lang w:val="en-US" w:eastAsia="zh-CN"/>
        </w:rPr>
        <w:t>。</w:t>
      </w:r>
    </w:p>
    <w:p w14:paraId="59907F12">
      <w:pPr>
        <w:ind w:firstLine="420" w:firstLineChars="200"/>
        <w:rPr>
          <w:rFonts w:hint="eastAsia" w:ascii="Times New Roman" w:hAnsi="Times New Roman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注意事项</w:t>
      </w:r>
      <w:r>
        <w:rPr>
          <w:rFonts w:hint="eastAsia" w:ascii="Times New Roman" w:hAnsi="Times New Roman"/>
          <w:b/>
          <w:bCs/>
          <w:lang w:val="en-US" w:eastAsia="zh-CN"/>
        </w:rPr>
        <w:t>:</w:t>
      </w:r>
    </w:p>
    <w:p w14:paraId="30CDE35D">
      <w:pPr>
        <w:ind w:firstLine="420" w:firstLine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首先</w:t>
      </w:r>
      <w:r>
        <w:rPr>
          <w:rFonts w:hint="eastAsia" w:ascii="Times New Roman" w:hAnsi="Times New Roman"/>
        </w:rPr>
        <w:t>查看当前</w:t>
      </w:r>
      <w:r>
        <w:rPr>
          <w:rFonts w:hint="eastAsia" w:ascii="Times New Roman" w:hAnsi="Times New Roman"/>
          <w:lang w:val="en-US" w:eastAsia="zh-CN"/>
        </w:rPr>
        <w:t>官网py</w:t>
      </w:r>
      <w:r>
        <w:rPr>
          <w:rFonts w:hint="eastAsia" w:ascii="Times New Roman" w:hAnsi="Times New Roman"/>
        </w:rPr>
        <w:t>torch支持的CUDA版本（</w:t>
      </w:r>
      <w:r>
        <w:fldChar w:fldCharType="begin"/>
      </w:r>
      <w:r>
        <w:instrText xml:space="preserve"> HYPERLINK "https://pytorch.org/" </w:instrText>
      </w:r>
      <w:r>
        <w:fldChar w:fldCharType="separate"/>
      </w:r>
      <w:r>
        <w:rPr>
          <w:rStyle w:val="34"/>
          <w:rFonts w:hint="eastAsia" w:ascii="Times New Roman" w:hAnsi="Times New Roman"/>
        </w:rPr>
        <w:t>https://pytorch.org/</w:t>
      </w:r>
      <w:r>
        <w:rPr>
          <w:rStyle w:val="35"/>
          <w:rFonts w:hint="eastAsia" w:ascii="Times New Roman" w:hAnsi="Times New Roman"/>
        </w:rPr>
        <w:fldChar w:fldCharType="end"/>
      </w:r>
      <w:r>
        <w:rPr>
          <w:rFonts w:hint="eastAsia" w:ascii="Times New Roman" w:hAnsi="Times New Roman"/>
        </w:rPr>
        <w:t>），如下图</w:t>
      </w:r>
      <w:r>
        <w:rPr>
          <w:rFonts w:hint="eastAsia"/>
          <w:lang w:val="en-US" w:eastAsia="zh-CN"/>
        </w:rPr>
        <w:t>pytorch官网显示当前</w:t>
      </w:r>
      <w:r>
        <w:rPr>
          <w:rFonts w:hint="eastAsia" w:ascii="Times New Roman" w:hAnsi="Times New Roman"/>
        </w:rPr>
        <w:t>支持最新的CUDA版本为12.6，则在下载的CUDA版本不能超过12.6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否则pytorch无法使用CUDA来加速计算任务。这是</w:t>
      </w:r>
      <w:r>
        <w:rPr>
          <w:rFonts w:hint="eastAsia" w:ascii="Times New Roman" w:hAnsi="Times New Roman"/>
          <w:lang w:val="en-US" w:eastAsia="zh-CN"/>
        </w:rPr>
        <w:t>由于NVIDIA官网所支持的CUDA版本通常是最新的，而torch还没有及时更新兼容CUDA最新版本。</w:t>
      </w:r>
    </w:p>
    <w:p w14:paraId="6FFD7DD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027295" cy="3662045"/>
            <wp:effectExtent l="0" t="0" r="1905" b="14605"/>
            <wp:docPr id="1470396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9633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190C">
      <w:pPr>
        <w:ind w:firstLine="420" w:firstLineChars="200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/>
          <w:b/>
          <w:bCs/>
        </w:rPr>
        <w:t>安装 CUDA</w:t>
      </w:r>
      <w:r>
        <w:rPr>
          <w:rFonts w:hint="eastAsia"/>
          <w:b/>
          <w:bCs/>
          <w:lang w:val="en-US" w:eastAsia="zh-CN"/>
        </w:rPr>
        <w:t>步骤：</w:t>
      </w:r>
    </w:p>
    <w:p w14:paraId="703BA31C"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NVIDIA CUDA 工具包可点击</w:t>
      </w:r>
      <w:r>
        <w:fldChar w:fldCharType="begin"/>
      </w:r>
      <w:r>
        <w:instrText xml:space="preserve"> HYPERLINK "https://developer.nvidia.com/cuda-downloads" </w:instrText>
      </w:r>
      <w:r>
        <w:fldChar w:fldCharType="separate"/>
      </w:r>
      <w:r>
        <w:rPr>
          <w:rStyle w:val="35"/>
          <w:rFonts w:hint="eastAsia" w:ascii="Times New Roman" w:hAnsi="Times New Roman"/>
        </w:rPr>
        <w:t>https://developer.nvidia.com/cuda-downloads</w:t>
      </w:r>
      <w:r>
        <w:rPr>
          <w:rStyle w:val="35"/>
          <w:rFonts w:hint="eastAsia" w:ascii="Times New Roman" w:hAnsi="Times New Roman"/>
        </w:rPr>
        <w:fldChar w:fldCharType="end"/>
      </w:r>
      <w:r>
        <w:rPr>
          <w:rFonts w:hint="eastAsia" w:ascii="Times New Roman" w:hAnsi="Times New Roman"/>
        </w:rPr>
        <w:t>进行获取。所安装的CUDA不能超过torch规定的最新cuda版本，</w:t>
      </w:r>
      <w:r>
        <w:rPr>
          <w:rFonts w:hint="eastAsia"/>
          <w:lang w:val="en-US" w:eastAsia="zh-CN"/>
        </w:rPr>
        <w:t>这里以安装</w:t>
      </w:r>
      <w:r>
        <w:rPr>
          <w:rFonts w:hint="eastAsia" w:ascii="Times New Roman" w:hAnsi="Times New Roman"/>
        </w:rPr>
        <w:t>12.6版本的CUDA</w:t>
      </w:r>
      <w:r>
        <w:rPr>
          <w:rFonts w:hint="eastAsia"/>
          <w:lang w:val="en-US" w:eastAsia="zh-CN"/>
        </w:rPr>
        <w:t>为例（其他版本的CUDA如12.2也是按照下面的流程）</w:t>
      </w:r>
      <w:r>
        <w:rPr>
          <w:rFonts w:hint="eastAsia" w:ascii="Times New Roman" w:hAnsi="Times New Roman"/>
        </w:rPr>
        <w:t>，如下图所示：</w:t>
      </w:r>
    </w:p>
    <w:p w14:paraId="29A65107"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2963545"/>
            <wp:effectExtent l="0" t="0" r="2540" b="8255"/>
            <wp:docPr id="1538184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8470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2A84">
      <w:pPr>
        <w:rPr>
          <w:rFonts w:hint="eastAsia" w:ascii="Times New Roman" w:hAnsi="Times New Roma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Times New Roman" w:hAnsi="Times New Roman"/>
        </w:rPr>
        <w:drawing>
          <wp:inline distT="0" distB="0" distL="0" distR="0">
            <wp:extent cx="5274310" cy="3443605"/>
            <wp:effectExtent l="0" t="0" r="2540" b="4445"/>
            <wp:docPr id="1045443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362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6415">
      <w:pPr>
        <w:rPr>
          <w:rFonts w:hint="eastAsia" w:ascii="Times New Roman" w:hAnsi="Times New Roman"/>
        </w:rPr>
      </w:pPr>
      <w:r>
        <w:rPr>
          <w:rFonts w:hint="eastAsia"/>
          <w:lang w:val="en-US" w:eastAsia="zh-CN"/>
        </w:rPr>
        <w:t>根据上图中的</w:t>
      </w:r>
      <w:r>
        <w:rPr>
          <w:rFonts w:hint="eastAsia" w:ascii="Times New Roman" w:hAnsi="Times New Roman"/>
        </w:rPr>
        <w:t>命令行</w:t>
      </w:r>
      <w:r>
        <w:rPr>
          <w:rFonts w:hint="eastAsia"/>
          <w:lang w:val="en-US" w:eastAsia="zh-CN"/>
        </w:rPr>
        <w:t>脚本</w:t>
      </w:r>
      <w:r>
        <w:rPr>
          <w:rFonts w:hint="eastAsia" w:ascii="Times New Roman" w:hAnsi="Times New Roman"/>
          <w:lang w:eastAsia="zh-CN"/>
        </w:rPr>
        <w:t>，</w:t>
      </w:r>
      <w:r>
        <w:rPr>
          <w:rFonts w:hint="eastAsia" w:ascii="Times New Roman" w:hAnsi="Times New Roman"/>
          <w:lang w:val="en-US" w:eastAsia="zh-CN"/>
        </w:rPr>
        <w:t>依次复制命令行粘贴到控制台</w:t>
      </w:r>
      <w:r>
        <w:rPr>
          <w:rFonts w:hint="eastAsia"/>
          <w:lang w:val="en-US" w:eastAsia="zh-CN"/>
        </w:rPr>
        <w:t>回车</w:t>
      </w:r>
      <w:r>
        <w:rPr>
          <w:rFonts w:hint="eastAsia" w:ascii="Times New Roman" w:hAnsi="Times New Roman"/>
          <w:lang w:val="en-US" w:eastAsia="zh-CN"/>
        </w:rPr>
        <w:t>即可</w:t>
      </w:r>
      <w:r>
        <w:rPr>
          <w:rFonts w:hint="eastAsia" w:ascii="Times New Roman" w:hAnsi="Times New Roman"/>
        </w:rPr>
        <w:t>：</w:t>
      </w:r>
    </w:p>
    <w:p w14:paraId="6AE1D5B7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最后，驱动安装完成后，驱动安装完成后，请重启系统以加载驱动：</w:t>
      </w:r>
    </w:p>
    <w:p w14:paraId="5FC62722">
      <w:pPr>
        <w:rPr>
          <w:rFonts w:hint="eastAsia" w:ascii="Times New Roman" w:hAnsi="Times New Rom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43815</wp:posOffset>
                </wp:positionV>
                <wp:extent cx="5879465" cy="285750"/>
                <wp:effectExtent l="0" t="0" r="6985" b="0"/>
                <wp:wrapNone/>
                <wp:docPr id="37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8055" y="8997315"/>
                          <a:ext cx="5879465" cy="2857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14:paraId="0E21D3EC">
                            <w:pPr>
                              <w:rPr>
                                <w:rFonts w:hint="eastAsia" w:ascii="Times New Roman" w:hAnsi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</w:rPr>
                              <w:t>sudo reboot</w:t>
                            </w:r>
                          </w:p>
                          <w:p w14:paraId="64254A8D"/>
                        </w:txbxContent>
                      </wps:txbx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3.75pt;margin-top:3.45pt;height:22.5pt;width:462.95pt;z-index:251679744;mso-width-relative:page;mso-height-relative:page;" fillcolor="#F2F2F2" filled="t" stroked="f" coordsize="21600,21600" o:gfxdata="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r&#10;GDNd1gAAAAYBAAAPAAAAAAAAAAEAIAAAACIAAABkcnMvZG93bnJldi54bWxQSwECFAAUAAAACACH&#10;TuJAP050Ce0BAACyAwAADgAAAAAAAAABACAAAAAlAQAAZHJzL2Uyb0RvYy54bWxQSwUGAAAAAAYA&#10;BgBZAQAAhA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0E21D3EC">
                      <w:pPr>
                        <w:rPr>
                          <w:rFonts w:hint="eastAsia" w:ascii="Times New Roman" w:hAnsi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/>
                        </w:rPr>
                        <w:t>sudo reboot</w:t>
                      </w:r>
                    </w:p>
                    <w:p w14:paraId="64254A8D"/>
                  </w:txbxContent>
                </v:textbox>
              </v:shape>
            </w:pict>
          </mc:Fallback>
        </mc:AlternateContent>
      </w:r>
    </w:p>
    <w:p w14:paraId="17D755EB">
      <w:pPr>
        <w:rPr>
          <w:rFonts w:hint="eastAsia" w:ascii="Times New Roman" w:hAnsi="Times New Roman"/>
        </w:rPr>
      </w:pPr>
    </w:p>
    <w:p w14:paraId="7466747F">
      <w:pPr>
        <w:pStyle w:val="5"/>
        <w:rPr>
          <w:rFonts w:ascii="Times New Roman" w:hAnsi="Times New Roman"/>
        </w:rPr>
      </w:pPr>
      <w:bookmarkStart w:id="29" w:name="_Toc11936"/>
      <w:r>
        <w:rPr>
          <w:rFonts w:hint="eastAsia" w:ascii="Times New Roman" w:hAnsi="Times New Roman"/>
          <w:lang w:val="en-US" w:eastAsia="zh-CN"/>
        </w:rPr>
        <w:t>1</w:t>
      </w:r>
      <w:r>
        <w:rPr>
          <w:rFonts w:hint="eastAsia" w:ascii="Times New Roman" w:hAnsi="Times New Roman"/>
        </w:rPr>
        <w:t>.</w:t>
      </w:r>
      <w:r>
        <w:rPr>
          <w:rFonts w:hint="eastAsia" w:ascii="Times New Roman" w:hAnsi="Times New Roman"/>
          <w:lang w:val="en-US" w:eastAsia="zh-CN"/>
        </w:rPr>
        <w:t>4.3</w:t>
      </w:r>
      <w:r>
        <w:rPr>
          <w:rFonts w:hint="eastAsia" w:ascii="Times New Roman" w:hAnsi="Times New Roman"/>
        </w:rPr>
        <w:t>配置CUDA环境变量</w:t>
      </w:r>
      <w:bookmarkEnd w:id="29"/>
    </w:p>
    <w:p w14:paraId="1448C7C7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使用以下命令行</w:t>
      </w:r>
      <w:r>
        <w:rPr>
          <w:rFonts w:hint="eastAsia" w:ascii="Times New Roman" w:hAnsi="Times New Roman"/>
        </w:rPr>
        <w:t>打开 .bashrc 文件，准备添加环境变量。</w:t>
      </w:r>
    </w:p>
    <w:p w14:paraId="28AA959B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15875</wp:posOffset>
                </wp:positionH>
                <wp:positionV relativeFrom="paragraph">
                  <wp:posOffset>48895</wp:posOffset>
                </wp:positionV>
                <wp:extent cx="5736590" cy="320040"/>
                <wp:effectExtent l="0" t="0" r="16510" b="3810"/>
                <wp:wrapNone/>
                <wp:docPr id="28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5990" y="4616450"/>
                          <a:ext cx="6021705" cy="32004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AC6193">
                            <w:r>
                              <w:rPr>
                                <w:rFonts w:hint="eastAsia" w:ascii="Times New Roman" w:hAnsi="Times New Roman"/>
                              </w:rPr>
                              <w:t>sudo vim ~/.bashrc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1.25pt;margin-top:3.85pt;height:25.2pt;width:451.7pt;z-index:251670528;mso-width-relative:page;mso-height-relative:page;" fillcolor="#E6E6E6" filled="t" stroked="f" coordsize="21600,21600" o:gfxdata="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N2nEjTXAAAABgEAAA8AAAAAAAAAAQAgAAAAIgAAAGRy&#10;cy9kb3ducmV2LnhtbFBLAQIUABQAAAAIAIdO4kC1x4q1eAIAANgEAAAOAAAAAAAAAAEAIAAAACYB&#10;AABkcnMvZTJvRG9jLnhtbFBLBQYAAAAABgAGAFkBAAAQ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73AC6193">
                      <w:r>
                        <w:rPr>
                          <w:rFonts w:hint="eastAsia" w:ascii="Times New Roman" w:hAnsi="Times New Roman"/>
                        </w:rPr>
                        <w:t>sudo vim ~/.bashrc</w:t>
                      </w:r>
                    </w:p>
                  </w:txbxContent>
                </v:textbox>
              </v:shape>
            </w:pict>
          </mc:Fallback>
        </mc:AlternateContent>
      </w:r>
    </w:p>
    <w:p w14:paraId="4F31F90C">
      <w:pPr>
        <w:rPr>
          <w:rFonts w:hint="eastAsia" w:ascii="Times New Roman" w:hAnsi="Times New Roman"/>
          <w:lang w:val="en-US" w:eastAsia="zh-CN"/>
        </w:rPr>
      </w:pPr>
    </w:p>
    <w:p w14:paraId="1A2433E9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若</w:t>
      </w:r>
      <w:r>
        <w:rPr>
          <w:rFonts w:hint="eastAsia" w:ascii="Times New Roman" w:hAnsi="Times New Roman"/>
        </w:rPr>
        <w:t>打开的.bashrc文件中</w:t>
      </w:r>
      <w:r>
        <w:rPr>
          <w:rFonts w:hint="eastAsia" w:ascii="Times New Roman" w:hAnsi="Times New Roman"/>
          <w:lang w:val="en-US" w:eastAsia="zh-CN"/>
        </w:rPr>
        <w:t>大致</w:t>
      </w:r>
      <w:r>
        <w:rPr>
          <w:rFonts w:hint="eastAsia" w:ascii="Times New Roman" w:hAnsi="Times New Roman"/>
        </w:rPr>
        <w:t>有以下内容：</w:t>
      </w:r>
    </w:p>
    <w:p w14:paraId="78FC74E3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14605</wp:posOffset>
                </wp:positionV>
                <wp:extent cx="5729605" cy="2832100"/>
                <wp:effectExtent l="0" t="0" r="4445" b="6350"/>
                <wp:wrapNone/>
                <wp:docPr id="34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7265" y="5282565"/>
                          <a:ext cx="5987415" cy="365125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A9BDE7E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bash</w:t>
                            </w:r>
                          </w:p>
                          <w:p w14:paraId="712017B7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# 设置PATH环境变量</w:t>
                            </w:r>
                          </w:p>
                          <w:p w14:paraId="59F4D920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export PATH=$PATH:/usr/local/bin</w:t>
                            </w:r>
                          </w:p>
                          <w:p w14:paraId="10304056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# 创建别名</w:t>
                            </w:r>
                          </w:p>
                          <w:p w14:paraId="4D8C7FED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alias ll='ls -l'</w:t>
                            </w:r>
                          </w:p>
                          <w:p w14:paraId="785060C2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# 自定义提示符</w:t>
                            </w:r>
                          </w:p>
                          <w:p w14:paraId="2067D9B2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PS1='\u@\h:\w\$ '</w:t>
                            </w:r>
                          </w:p>
                          <w:p w14:paraId="7280A493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# 运行其他Shell脚本</w:t>
                            </w:r>
                          </w:p>
                          <w:p w14:paraId="0BBC1674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if [ -f ~/custom_scripts.sh ]; then</w:t>
                            </w:r>
                          </w:p>
                          <w:p w14:paraId="1EF1561A">
                            <w:pP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 xml:space="preserve">    . ~/custom_scripts.sh</w:t>
                            </w:r>
                          </w:p>
                          <w:p w14:paraId="03FCF841"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0.85pt;margin-top:1.15pt;height:223pt;width:451.15pt;z-index:251676672;mso-width-relative:page;mso-height-relative:page;" fillcolor="#E6E6E6" filled="t" stroked="f" coordsize="21600,21600" o:gfxdata="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K2C0n2AAAAAcBAAAPAAAAAAAAAAEAIAAAACIA&#10;AABkcnMvZG93bnJldi54bWxQSwECFAAUAAAACACHTuJA5nIqjHsCAADZBAAADgAAAAAAAAABACAA&#10;AAAnAQAAZHJzL2Uyb0RvYy54bWxQSwUGAAAAAAYABgBZAQAAFA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A9BDE7E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bash</w:t>
                      </w:r>
                    </w:p>
                    <w:p w14:paraId="712017B7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# 设置PATH环境变量</w:t>
                      </w:r>
                    </w:p>
                    <w:p w14:paraId="59F4D920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export PATH=$PATH:/usr/local/bin</w:t>
                      </w:r>
                    </w:p>
                    <w:p w14:paraId="10304056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# 创建别名</w:t>
                      </w:r>
                    </w:p>
                    <w:p w14:paraId="4D8C7FED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alias ll='ls -l'</w:t>
                      </w:r>
                    </w:p>
                    <w:p w14:paraId="785060C2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# 自定义提示符</w:t>
                      </w:r>
                    </w:p>
                    <w:p w14:paraId="2067D9B2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PS1='\u@\h:\w\$ '</w:t>
                      </w:r>
                    </w:p>
                    <w:p w14:paraId="7280A493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# 运行其他Shell脚本</w:t>
                      </w:r>
                    </w:p>
                    <w:p w14:paraId="0BBC1674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if [ -f ~/custom_scripts.sh ]; then</w:t>
                      </w:r>
                    </w:p>
                    <w:p w14:paraId="1EF1561A">
                      <w:pP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 xml:space="preserve">    . ~/custom_scripts.sh</w:t>
                      </w:r>
                    </w:p>
                    <w:p w14:paraId="03FCF841"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Fi</w:t>
                      </w:r>
                    </w:p>
                  </w:txbxContent>
                </v:textbox>
              </v:shape>
            </w:pict>
          </mc:Fallback>
        </mc:AlternateContent>
      </w:r>
    </w:p>
    <w:p w14:paraId="4E1DEC83">
      <w:pPr>
        <w:rPr>
          <w:rFonts w:hint="eastAsia" w:ascii="Times New Roman" w:hAnsi="Times New Roman"/>
        </w:rPr>
      </w:pPr>
    </w:p>
    <w:p w14:paraId="2F5218CF">
      <w:pPr>
        <w:rPr>
          <w:rFonts w:hint="eastAsia" w:ascii="Times New Roman" w:hAnsi="Times New Roman"/>
        </w:rPr>
      </w:pPr>
    </w:p>
    <w:p w14:paraId="22C9FF3E">
      <w:pPr>
        <w:rPr>
          <w:rFonts w:hint="eastAsia" w:ascii="Times New Roman" w:hAnsi="Times New Roman"/>
        </w:rPr>
      </w:pPr>
    </w:p>
    <w:p w14:paraId="57089DC2">
      <w:pPr>
        <w:rPr>
          <w:rFonts w:hint="eastAsia" w:ascii="Times New Roman" w:hAnsi="Times New Roman"/>
        </w:rPr>
      </w:pPr>
    </w:p>
    <w:p w14:paraId="138F42BC">
      <w:pPr>
        <w:rPr>
          <w:rFonts w:hint="eastAsia" w:ascii="Times New Roman" w:hAnsi="Times New Roman"/>
        </w:rPr>
      </w:pPr>
    </w:p>
    <w:p w14:paraId="77C8958F">
      <w:pPr>
        <w:rPr>
          <w:rFonts w:hint="eastAsia" w:ascii="Times New Roman" w:hAnsi="Times New Roman"/>
        </w:rPr>
      </w:pPr>
    </w:p>
    <w:p w14:paraId="35C58171">
      <w:pPr>
        <w:rPr>
          <w:rFonts w:hint="eastAsia" w:ascii="Times New Roman" w:hAnsi="Times New Roman"/>
        </w:rPr>
      </w:pPr>
    </w:p>
    <w:p w14:paraId="31ED001A">
      <w:pPr>
        <w:rPr>
          <w:rFonts w:hint="eastAsia" w:ascii="Times New Roman" w:hAnsi="Times New Roman"/>
        </w:rPr>
      </w:pPr>
    </w:p>
    <w:p w14:paraId="2184F5D2">
      <w:pPr>
        <w:rPr>
          <w:rFonts w:hint="eastAsia" w:ascii="Times New Roman" w:hAnsi="Times New Roman"/>
        </w:rPr>
      </w:pPr>
    </w:p>
    <w:p w14:paraId="761AA621">
      <w:pPr>
        <w:rPr>
          <w:rFonts w:hint="eastAsia" w:ascii="Times New Roman" w:hAnsi="Times New Roman"/>
        </w:rPr>
      </w:pPr>
    </w:p>
    <w:p w14:paraId="2EF1A2BF">
      <w:pPr>
        <w:rPr>
          <w:rFonts w:hint="eastAsia" w:ascii="Times New Roman" w:hAnsi="Times New Roman"/>
        </w:rPr>
      </w:pPr>
    </w:p>
    <w:p w14:paraId="25F2AE99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-15875</wp:posOffset>
                </wp:positionH>
                <wp:positionV relativeFrom="paragraph">
                  <wp:posOffset>464820</wp:posOffset>
                </wp:positionV>
                <wp:extent cx="5326380" cy="1068070"/>
                <wp:effectExtent l="0" t="0" r="7620" b="17780"/>
                <wp:wrapNone/>
                <wp:docPr id="29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92835" y="1175385"/>
                          <a:ext cx="5326380" cy="106807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A1934F6">
                            <w:pPr>
                              <w:rPr>
                                <w:rFonts w:hint="eastAsia" w:ascii="Times New Roman" w:hAnsi="Times New Roman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18"/>
                                <w:szCs w:val="20"/>
                              </w:rPr>
                              <w:t>export PATH=/usr/local/cuda-12.6/bin${PATH:+:${PATH}}</w:t>
                            </w:r>
                          </w:p>
                          <w:p w14:paraId="14ADC4F1">
                            <w:r>
                              <w:rPr>
                                <w:rFonts w:hint="eastAsia" w:ascii="Times New Roman" w:hAnsi="Times New Roman"/>
                                <w:sz w:val="18"/>
                                <w:szCs w:val="20"/>
                              </w:rPr>
                              <w:t>export LD_LIBRARY_PATH=/usr/local/cuda-12.6/lib64${LD_LIBRARY_PATH:+:${LD_LIBRARY_PATH}}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-1.25pt;margin-top:36.6pt;height:84.1pt;width:419.4pt;z-index:251671552;mso-width-relative:page;mso-height-relative:page;" fillcolor="#E6E6E6" filled="t" stroked="f" coordsize="21600,21600" o:gfxdata="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xdSX1dkAAAAJAQAADwAAAAAAAAABACAAAAAi&#10;AAAAZHJzL2Rvd25yZXYueG1sUEsBAhQAFAAAAAgAh07iQH6pmfV7AgAA2gQAAA4AAAAAAAAAAQAg&#10;AAAAKAEAAGRycy9lMm9Eb2MueG1sUEsFBgAAAAAGAAYAWQEAABUGAAAAAA=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4A1934F6">
                      <w:pPr>
                        <w:rPr>
                          <w:rFonts w:hint="eastAsia" w:ascii="Times New Roman" w:hAnsi="Times New Roman"/>
                          <w:sz w:val="18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/>
                          <w:sz w:val="18"/>
                          <w:szCs w:val="20"/>
                        </w:rPr>
                        <w:t>export PATH=/usr/local/cuda-12.6/bin${PATH:+:${PATH}}</w:t>
                      </w:r>
                    </w:p>
                    <w:p w14:paraId="14ADC4F1">
                      <w:r>
                        <w:rPr>
                          <w:rFonts w:hint="eastAsia" w:ascii="Times New Roman" w:hAnsi="Times New Roman"/>
                          <w:sz w:val="18"/>
                          <w:szCs w:val="20"/>
                        </w:rPr>
                        <w:t>export LD_LIBRARY_PATH=/usr/local/cuda-12.6/lib64${LD_LIBRARY_PATH:+:${LD_LIBRARY_PATH}}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则在文件中追加以下代码，如果没有，则将上述</w:t>
      </w:r>
      <w:r>
        <w:rPr>
          <w:rFonts w:hint="eastAsia"/>
          <w:lang w:val="en-US" w:eastAsia="zh-CN"/>
        </w:rPr>
        <w:t>文件中脚本</w:t>
      </w:r>
      <w:r>
        <w:rPr>
          <w:rFonts w:hint="eastAsia" w:ascii="Times New Roman" w:hAnsi="Times New Roman"/>
        </w:rPr>
        <w:t>内容和下述</w:t>
      </w:r>
      <w:r>
        <w:rPr>
          <w:rFonts w:hint="eastAsia"/>
          <w:lang w:val="en-US" w:eastAsia="zh-CN"/>
        </w:rPr>
        <w:t>脚本</w:t>
      </w:r>
      <w:r>
        <w:rPr>
          <w:rFonts w:hint="eastAsia" w:ascii="Times New Roman" w:hAnsi="Times New Roman"/>
        </w:rPr>
        <w:t>内容一起复制到.bashrc文件中。</w:t>
      </w:r>
    </w:p>
    <w:p w14:paraId="6EC735A3">
      <w:pPr>
        <w:rPr>
          <w:rFonts w:hint="eastAsia" w:ascii="Times New Roman" w:hAnsi="Times New Roman"/>
          <w:sz w:val="20"/>
          <w:szCs w:val="21"/>
        </w:rPr>
      </w:pPr>
    </w:p>
    <w:p w14:paraId="316A112B">
      <w:pPr>
        <w:rPr>
          <w:rFonts w:hint="eastAsia" w:ascii="Times New Roman" w:hAnsi="Times New Roman"/>
        </w:rPr>
      </w:pPr>
    </w:p>
    <w:p w14:paraId="07362B45">
      <w:pPr>
        <w:rPr>
          <w:rFonts w:hint="eastAsia"/>
          <w:lang w:val="en-US" w:eastAsia="zh-CN"/>
        </w:rPr>
      </w:pPr>
    </w:p>
    <w:p w14:paraId="7815BF39">
      <w:pPr>
        <w:rPr>
          <w:rFonts w:hint="eastAsia" w:ascii="Times New Roman" w:hAnsi="Times New Roman"/>
        </w:rPr>
      </w:pPr>
      <w:r>
        <w:rPr>
          <w:rFonts w:hint="eastAsia"/>
          <w:lang w:val="en-US" w:eastAsia="zh-CN"/>
        </w:rPr>
        <w:t>脚本解释：</w:t>
      </w:r>
      <w:r>
        <w:rPr>
          <w:rFonts w:hint="eastAsia" w:ascii="Times New Roman" w:hAnsi="Times New Roman"/>
        </w:rPr>
        <w:t>这是一个设置环境变量的命令，将CUDA 12.6的二进制文件目录添加到系统的PATH环境变量中。</w:t>
      </w:r>
    </w:p>
    <w:p w14:paraId="345D09BF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然后按下 Esc 键，从编辑模式返回命令模式。</w:t>
      </w:r>
    </w:p>
    <w:p w14:paraId="236BF8A7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然后输入英文冒号进入末行模式。</w:t>
      </w:r>
    </w:p>
    <w:p w14:paraId="206B99AA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然后输入 wq 并回车，表示保存并退出。</w:t>
      </w:r>
    </w:p>
    <w:p w14:paraId="32C3E1CC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279400</wp:posOffset>
                </wp:positionV>
                <wp:extent cx="5306695" cy="326390"/>
                <wp:effectExtent l="0" t="0" r="8255" b="16510"/>
                <wp:wrapNone/>
                <wp:docPr id="30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0140" y="3970020"/>
                          <a:ext cx="5306695" cy="32639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D0560AA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sz w:val="20"/>
                                <w:szCs w:val="21"/>
                              </w:rPr>
                              <w:t>source ~/.bashrc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-1.8pt;margin-top:22pt;height:25.7pt;width:417.85pt;z-index:251672576;mso-width-relative:page;mso-height-relative:page;" fillcolor="#E6E6E6" filled="t" stroked="f" coordsize="21600,21600" o:gfxdata="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aMfDfaAAAACAEAAA8AAAAAAAAAAQAgAAAAIgAA&#10;AGRycy9kb3ducmV2LnhtbFBLAQIUABQAAAAIAIdO4kCeIKg8eAIAANkEAAAOAAAAAAAAAAEAIAAA&#10;ACkBAABkcnMvZTJvRG9jLnhtbFBLBQYAAAAABgAGAFkBAAAT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D0560AA"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Times New Roman" w:hAnsi="Times New Roman"/>
                          <w:sz w:val="20"/>
                          <w:szCs w:val="21"/>
                        </w:rPr>
                        <w:t>source ~/.bashrc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最后，通过下述命令行激活.bashrc文件中的内容。</w:t>
      </w:r>
    </w:p>
    <w:p w14:paraId="24991531">
      <w:pPr>
        <w:rPr>
          <w:rFonts w:hint="eastAsia" w:ascii="Times New Roman" w:hAnsi="Times New Roman"/>
        </w:rPr>
      </w:pPr>
    </w:p>
    <w:p w14:paraId="524A04C4">
      <w:pPr>
        <w:bidi w:val="0"/>
        <w:rPr>
          <w:rFonts w:hint="eastAsia"/>
          <w:lang w:val="en-US" w:eastAsia="zh-CN"/>
        </w:rPr>
      </w:pPr>
    </w:p>
    <w:p w14:paraId="3BCAA72B">
      <w:pPr>
        <w:pStyle w:val="5"/>
        <w:bidi w:val="0"/>
      </w:pPr>
      <w:bookmarkStart w:id="30" w:name="_Toc18490"/>
      <w:r>
        <w:rPr>
          <w:rFonts w:hint="eastAsia"/>
          <w:lang w:val="en-US" w:eastAsia="zh-CN"/>
        </w:rPr>
        <w:t xml:space="preserve">1.4.4 </w:t>
      </w:r>
      <w:r>
        <w:rPr>
          <w:rFonts w:hint="eastAsia"/>
        </w:rPr>
        <w:t>验证CUDA是否安装成功</w:t>
      </w:r>
      <w:bookmarkEnd w:id="30"/>
    </w:p>
    <w:p w14:paraId="28A7C388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309880</wp:posOffset>
                </wp:positionV>
                <wp:extent cx="5245735" cy="326390"/>
                <wp:effectExtent l="0" t="0" r="12065" b="16510"/>
                <wp:wrapNone/>
                <wp:docPr id="31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810" y="5084445"/>
                          <a:ext cx="5245735" cy="32639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CD8DADE"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p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26" o:spt="202" type="#_x0000_t202" style="position:absolute;left:0pt;margin-left:0.3pt;margin-top:24.4pt;height:25.7pt;width:413.05pt;z-index:251673600;mso-width-relative:page;mso-height-relative:page;" fillcolor="#E6E6E6" filled="t" stroked="f" coordsize="21600,21600" o:gfxdata="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gzQlltYAAAAHAQAADwAAAAAAAAABACAAAAAiAAAA&#10;ZHJzL2Rvd25yZXYueG1sUEsBAhQAFAAAAAgAh07iQEczo557AgAA2QQAAA4AAAAAAAAAAQAgAAAA&#10;JQEAAGRycy9lMm9Eb2MueG1sUEsFBgAAAAAGAAYAWQEAABIG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CD8DADE"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p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ython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终端里面依次输入下面代码：</w:t>
      </w:r>
    </w:p>
    <w:p w14:paraId="54082F60">
      <w:pPr>
        <w:rPr>
          <w:rFonts w:hint="eastAsia" w:ascii="Times New Roman" w:hAnsi="Times New Roman"/>
        </w:rPr>
      </w:pPr>
    </w:p>
    <w:p w14:paraId="2B8CF0A6">
      <w:pPr>
        <w:rPr>
          <w:rFonts w:hint="eastAsia" w:ascii="Times New Roman" w:hAnsi="Times New Roman"/>
        </w:rPr>
      </w:pPr>
    </w:p>
    <w:p w14:paraId="70A07698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然后</w:t>
      </w:r>
    </w:p>
    <w:p w14:paraId="4113A18E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4445</wp:posOffset>
                </wp:positionV>
                <wp:extent cx="5238750" cy="346710"/>
                <wp:effectExtent l="0" t="0" r="0" b="15240"/>
                <wp:wrapNone/>
                <wp:docPr id="32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810" y="5772150"/>
                          <a:ext cx="5238750" cy="346710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ED37B0C">
                            <w:r>
                              <w:rPr>
                                <w:rFonts w:hint="eastAsia" w:ascii="Times New Roman" w:hAnsi="Times New Roman"/>
                              </w:rPr>
                              <w:t xml:space="preserve">import </w:t>
                            </w:r>
                            <w:r>
                              <w:rPr>
                                <w:rFonts w:hint="eastAsia" w:ascii="Times New Roman" w:hAnsi="Times New Roman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/>
                              </w:rPr>
                              <w:t>torch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26" o:spt="202" type="#_x0000_t202" style="position:absolute;left:0pt;margin-left:0.3pt;margin-top:0.35pt;height:27.3pt;width:412.5pt;z-index:251674624;mso-width-relative:page;mso-height-relative:page;" fillcolor="#E6E6E6" filled="t" stroked="f" coordsize="21600,21600" o:gfxdata="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XfQqa1QAAAAQBAAAPAAAAAAAAAAEAIAAAACIAAABkcnMv&#10;ZG93bnJldi54bWxQSwECFAAUAAAACACHTuJAKnwkb3gCAADZBAAADgAAAAAAAAABACAAAAAkAQAA&#10;ZHJzL2Uyb0RvYy54bWxQSwUGAAAAAAYABgBZAQAADg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ED37B0C">
                      <w:r>
                        <w:rPr>
                          <w:rFonts w:hint="eastAsia" w:ascii="Times New Roman" w:hAnsi="Times New Roman"/>
                        </w:rPr>
                        <w:t xml:space="preserve">import </w:t>
                      </w:r>
                      <w:r>
                        <w:rPr>
                          <w:rFonts w:hint="eastAsia" w:ascii="Times New Roman" w:hAnsi="Times New Roman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/>
                        </w:rPr>
                        <w:t>torch</w:t>
                      </w:r>
                    </w:p>
                  </w:txbxContent>
                </v:textbox>
              </v:shape>
            </w:pict>
          </mc:Fallback>
        </mc:AlternateContent>
      </w:r>
    </w:p>
    <w:p w14:paraId="79750A60">
      <w:pPr>
        <w:rPr>
          <w:rFonts w:hint="eastAsia" w:ascii="Times New Roman" w:hAnsi="Times New Roman"/>
        </w:rPr>
      </w:pPr>
    </w:p>
    <w:p w14:paraId="325B2B06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然后</w:t>
      </w:r>
    </w:p>
    <w:p w14:paraId="7B3DD872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-36830</wp:posOffset>
                </wp:positionH>
                <wp:positionV relativeFrom="paragraph">
                  <wp:posOffset>3810</wp:posOffset>
                </wp:positionV>
                <wp:extent cx="5279390" cy="353695"/>
                <wp:effectExtent l="0" t="0" r="16510" b="8255"/>
                <wp:wrapNone/>
                <wp:docPr id="33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6170" y="6433820"/>
                          <a:ext cx="5279390" cy="353695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lumMod val="95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0128EB">
                            <w:r>
                              <w:rPr>
                                <w:rFonts w:hint="eastAsia" w:ascii="Times New Roman" w:hAnsi="Times New Roman"/>
                              </w:rPr>
                              <w:t>print(torch.version.cuda)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26" o:spt="202" type="#_x0000_t202" style="position:absolute;left:0pt;margin-left:-2.9pt;margin-top:0.3pt;height:27.85pt;width:415.7pt;z-index:251675648;mso-width-relative:page;mso-height-relative:page;" fillcolor="#E6E6E6" filled="t" stroked="f" coordsize="21600,21600" o:gfxdata="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iIJt91wAAAAYBAAAPAAAAAAAAAAEAIAAAACIA&#10;AABkcnMvZG93bnJldi54bWxQSwECFAAUAAAACACHTuJApPbmVXwCAADZBAAADgAAAAAAAAABACAA&#10;AAAmAQAAZHJzL2Uyb0RvYy54bWxQSwUGAAAAAAYABgBZAQAAFA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A0128EB">
                      <w:r>
                        <w:rPr>
                          <w:rFonts w:hint="eastAsia" w:ascii="Times New Roman" w:hAnsi="Times New Roman"/>
                        </w:rPr>
                        <w:t>print(torch.version.cuda)</w:t>
                      </w:r>
                    </w:p>
                  </w:txbxContent>
                </v:textbox>
              </v:shape>
            </w:pict>
          </mc:Fallback>
        </mc:AlternateContent>
      </w:r>
    </w:p>
    <w:p w14:paraId="1CD37E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textAlignment w:val="auto"/>
        <w:rPr>
          <w:rFonts w:hint="eastAsia" w:ascii="Times New Roman" w:hAnsi="Times New Roman"/>
          <w:lang w:val="en-US" w:eastAsia="zh-CN"/>
        </w:rPr>
      </w:pPr>
    </w:p>
    <w:p w14:paraId="495348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textAlignment w:val="auto"/>
        <w:rPr>
          <w:rFonts w:hint="default" w:ascii="Times New Roman" w:hAnsi="Times New Roman" w:eastAsiaTheme="minorEastAsia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显示如下图，则表示安装CUDA成功！</w:t>
      </w:r>
    </w:p>
    <w:p w14:paraId="08C371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1103630"/>
            <wp:effectExtent l="0" t="0" r="2540" b="1270"/>
            <wp:docPr id="60292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2728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BC10">
      <w:pPr>
        <w:rPr>
          <w:rFonts w:hint="default"/>
          <w:lang w:val="en-US" w:eastAsia="zh-CN"/>
        </w:rPr>
      </w:pPr>
      <w:r>
        <w:rPr>
          <w:rFonts w:hint="eastAsia" w:ascii="Times New Roman" w:hAnsi="Times New Roman"/>
        </w:rPr>
        <w:t>到此，已经完成CUDA的安装。</w:t>
      </w:r>
    </w:p>
    <w:p w14:paraId="76E5F212">
      <w:pPr>
        <w:pStyle w:val="4"/>
        <w:rPr>
          <w:rFonts w:ascii="Times New Roman" w:hAnsi="Times New Roman"/>
        </w:rPr>
      </w:pPr>
      <w:bookmarkStart w:id="31" w:name="_Toc4013"/>
      <w:r>
        <w:rPr>
          <w:rFonts w:hint="eastAsia" w:ascii="Times New Roman" w:hAnsi="Times New Roman"/>
        </w:rPr>
        <w:t>安装xinference</w:t>
      </w:r>
      <w:bookmarkEnd w:id="31"/>
    </w:p>
    <w:p w14:paraId="41A10C56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320675</wp:posOffset>
                </wp:positionV>
                <wp:extent cx="5286375" cy="340360"/>
                <wp:effectExtent l="0" t="0" r="9525" b="2540"/>
                <wp:wrapNone/>
                <wp:docPr id="19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3403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578E3B">
                            <w:r>
                              <w:rPr>
                                <w:rFonts w:hint="eastAsia" w:ascii="Times New Roman" w:hAnsi="Times New Roman"/>
                              </w:rPr>
                              <w:t>conda create --name xinference python=3.11</w:t>
                            </w: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0.45pt;margin-top:25.25pt;height:26.8pt;width:416.25pt;z-index:251661312;mso-width-relative:page;mso-height-relative:page;" fillcolor="#F2F2F2" filled="t" stroked="f" coordsize="21600,21600" o:gfxdata="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TzmB0dgAAAAIAQAADwAAAAAAAAABACAAAAAiAAAAZHJzL2Rvd25y&#10;ZXYueG1sUEsBAhQAFAAAAAgAh07iQF0yXqTFAQAAeAMAAA4AAAAAAAAAAQAgAAAAJwEAAGRycy9l&#10;Mm9Eb2MueG1sUEsFBgAAAAAGAAYAWQEAAF4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A578E3B">
                      <w:r>
                        <w:rPr>
                          <w:rFonts w:hint="eastAsia" w:ascii="Times New Roman" w:hAnsi="Times New Roman"/>
                        </w:rPr>
                        <w:t>conda create --name xinference python=3.11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# 利用</w:t>
      </w:r>
      <w:r>
        <w:rPr>
          <w:rFonts w:hint="eastAsia"/>
          <w:lang w:val="en-US" w:eastAsia="zh-CN"/>
        </w:rPr>
        <w:t>1.2.1节安装的Miniconda</w:t>
      </w:r>
      <w:r>
        <w:rPr>
          <w:rFonts w:hint="eastAsia" w:ascii="Times New Roman" w:hAnsi="Times New Roman"/>
        </w:rPr>
        <w:t>创建虚拟环境</w:t>
      </w:r>
    </w:p>
    <w:p w14:paraId="0732E0B9">
      <w:pPr>
        <w:rPr>
          <w:rFonts w:hint="eastAsia" w:ascii="Times New Roman" w:hAnsi="Times New Roman"/>
        </w:rPr>
      </w:pPr>
    </w:p>
    <w:p w14:paraId="5D670373">
      <w:pPr>
        <w:rPr>
          <w:rFonts w:hint="eastAsia" w:ascii="Times New Roman" w:hAnsi="Times New Roman"/>
        </w:rPr>
      </w:pPr>
    </w:p>
    <w:p w14:paraId="040CC583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# 激活虚拟环境</w:t>
      </w:r>
    </w:p>
    <w:p w14:paraId="358A572E">
      <w:pPr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15240</wp:posOffset>
                </wp:positionV>
                <wp:extent cx="5272405" cy="296545"/>
                <wp:effectExtent l="0" t="0" r="4445" b="8255"/>
                <wp:wrapNone/>
                <wp:docPr id="2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2405" cy="29654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06E23">
                            <w:r>
                              <w:rPr>
                                <w:rFonts w:hint="eastAsia" w:ascii="Times New Roman" w:hAnsi="Times New Roman"/>
                              </w:rPr>
                              <w:t>conda activate xinference</w:t>
                            </w: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0.1pt;margin-top:1.2pt;height:23.35pt;width:415.15pt;z-index:251662336;mso-width-relative:page;mso-height-relative:page;" fillcolor="#F2F2F2" filled="t" stroked="f" coordsize="21600,21600" o:gfxdata="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D+hq5XWAAAABQEAAA8AAAAAAAAAAQAgAAAAIgAAAGRycy9kb3ducmV2Lnht&#10;bFBLAQIUABQAAAAIAIdO4kBXPihrwgEAAHgDAAAOAAAAAAAAAAEAIAAAACUBAABkcnMvZTJvRG9j&#10;LnhtbFBLBQYAAAAABgAGAFkBAABZ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3EC06E23">
                      <w:r>
                        <w:rPr>
                          <w:rFonts w:hint="eastAsia" w:ascii="Times New Roman" w:hAnsi="Times New Roman"/>
                        </w:rPr>
                        <w:t>conda activate xinference</w:t>
                      </w:r>
                    </w:p>
                  </w:txbxContent>
                </v:textbox>
              </v:shape>
            </w:pict>
          </mc:Fallback>
        </mc:AlternateContent>
      </w:r>
    </w:p>
    <w:p w14:paraId="0EEB1470">
      <w:pPr>
        <w:rPr>
          <w:rFonts w:hint="eastAsia" w:ascii="Times New Roman" w:hAnsi="Times New Roman"/>
        </w:rPr>
      </w:pPr>
    </w:p>
    <w:p w14:paraId="34458435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# 安装xinference的推理包，选择[all]能够推理所有支持的模型，用以下命令安装所有需要的依赖</w:t>
      </w:r>
    </w:p>
    <w:p w14:paraId="727FC4C3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54610</wp:posOffset>
                </wp:positionV>
                <wp:extent cx="5265420" cy="303530"/>
                <wp:effectExtent l="0" t="0" r="11430" b="1270"/>
                <wp:wrapNone/>
                <wp:docPr id="21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30353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81DA4">
                            <w:r>
                              <w:rPr>
                                <w:rFonts w:hint="eastAsia" w:ascii="Times New Roman" w:hAnsi="Times New Roman"/>
                              </w:rPr>
                              <w:t>pip install "xinference[all]"</w:t>
                            </w: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.7pt;margin-top:4.3pt;height:23.9pt;width:414.6pt;z-index:251663360;mso-width-relative:page;mso-height-relative:page;" fillcolor="#F2F2F2" filled="t" stroked="f" coordsize="21600,21600" o:gfxdata="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WlBWwNYAAAAGAQAADwAAAAAAAAABACAAAAAiAAAAZHJzL2Rvd25yZXYu&#10;eG1sUEsBAhQAFAAAAAgAh07iQO1lm/bEAQAAeAMAAA4AAAAAAAAAAQAgAAAAJQEAAGRycy9lMm9E&#10;b2MueG1sUEsFBgAAAAAGAAYAWQEAAFs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30381DA4">
                      <w:r>
                        <w:rPr>
                          <w:rFonts w:hint="eastAsia" w:ascii="Times New Roman" w:hAnsi="Times New Roman"/>
                        </w:rPr>
                        <w:t>pip install "xinference[all]"</w:t>
                      </w:r>
                    </w:p>
                  </w:txbxContent>
                </v:textbox>
              </v:shape>
            </w:pict>
          </mc:Fallback>
        </mc:AlternateContent>
      </w:r>
    </w:p>
    <w:p w14:paraId="258D8D28">
      <w:pPr>
        <w:rPr>
          <w:rFonts w:hint="eastAsia" w:ascii="Times New Roman" w:hAnsi="Times New Roman"/>
        </w:rPr>
      </w:pPr>
    </w:p>
    <w:p w14:paraId="51F8DD7E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240665</wp:posOffset>
                </wp:positionV>
                <wp:extent cx="5273040" cy="310515"/>
                <wp:effectExtent l="0" t="0" r="3810" b="13335"/>
                <wp:wrapNone/>
                <wp:docPr id="22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31051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06C7C">
                            <w:r>
                              <w:rPr>
                                <w:rFonts w:hint="eastAsia" w:ascii="Times New Roman" w:hAnsi="Times New Roman"/>
                              </w:rPr>
                              <w:t>XINFERENCE_MODEL_SRC=modelscope xinference-local --host 0.0.0.0 --port 9997</w:t>
                            </w: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0.6pt;margin-top:18.95pt;height:24.45pt;width:415.2pt;z-index:251664384;mso-width-relative:page;mso-height-relative:page;" fillcolor="#F2F2F2" filled="t" stroked="f" coordsize="21600,21600" o:gfxdata="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rsA21wAAAAcBAAAPAAAAAAAAAAEAIAAAACIAAABkcnMvZG93bnJldi54&#10;bWxQSwECFAAUAAAACACHTuJADy7fF8IBAAB4AwAADgAAAAAAAAABACAAAAAmAQAAZHJzL2Uyb0Rv&#10;Yy54bWxQSwUGAAAAAAYABgBZAQAAWg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06306C7C">
                      <w:r>
                        <w:rPr>
                          <w:rFonts w:hint="eastAsia" w:ascii="Times New Roman" w:hAnsi="Times New Roman"/>
                        </w:rPr>
                        <w:t>XINFERENCE_MODEL_SRC=modelscope xinference-local --host 0.0.0.0 --port 9997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# 启动本地inference服务，使用如下命令行：</w:t>
      </w:r>
    </w:p>
    <w:p w14:paraId="3643218B">
      <w:pPr>
        <w:rPr>
          <w:rFonts w:hint="eastAsia" w:ascii="Times New Roman" w:hAnsi="Times New Roman"/>
        </w:rPr>
      </w:pPr>
    </w:p>
    <w:p w14:paraId="4425D914">
      <w:pPr>
        <w:rPr>
          <w:rFonts w:hint="eastAsia" w:ascii="Times New Roman" w:hAnsi="Times New Roman"/>
        </w:rPr>
      </w:pPr>
    </w:p>
    <w:p w14:paraId="262DF691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 xml:space="preserve">启动xinference服务后，可以通过访问 </w:t>
      </w:r>
      <w:r>
        <w:fldChar w:fldCharType="begin"/>
      </w:r>
      <w:r>
        <w:instrText xml:space="preserve"> HYPERLINK "http://127.0.0.1:9997/ui" </w:instrText>
      </w:r>
      <w:r>
        <w:fldChar w:fldCharType="separate"/>
      </w:r>
      <w:r>
        <w:rPr>
          <w:rStyle w:val="35"/>
          <w:rFonts w:hint="eastAsia" w:ascii="Times New Roman" w:hAnsi="Times New Roman"/>
        </w:rPr>
        <w:t>http://127.0.0.1:9997/ui</w:t>
      </w:r>
      <w:r>
        <w:rPr>
          <w:rStyle w:val="35"/>
          <w:rFonts w:hint="eastAsia" w:ascii="Times New Roman" w:hAnsi="Times New Roman"/>
        </w:rPr>
        <w:fldChar w:fldCharType="end"/>
      </w:r>
      <w:r>
        <w:rPr>
          <w:rFonts w:hint="eastAsia" w:ascii="Times New Roman" w:hAnsi="Times New Roman"/>
        </w:rPr>
        <w:t>使用图形界面管理工具。</w:t>
      </w:r>
    </w:p>
    <w:p w14:paraId="29E3D69C"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056505" cy="2674620"/>
            <wp:effectExtent l="0" t="0" r="10795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04F3">
      <w:pPr>
        <w:pStyle w:val="4"/>
      </w:pPr>
      <w:bookmarkStart w:id="32" w:name="_Toc20543"/>
      <w:r>
        <w:rPr>
          <w:rFonts w:hint="eastAsia"/>
        </w:rPr>
        <w:t>启动嵌入模型</w:t>
      </w:r>
      <w:bookmarkEnd w:id="32"/>
    </w:p>
    <w:p w14:paraId="6BD0149D">
      <w:pPr>
        <w:rPr>
          <w:rFonts w:ascii="Times New Roman" w:hAnsi="Times New Roman"/>
        </w:rPr>
      </w:pPr>
      <w:r>
        <w:drawing>
          <wp:inline distT="0" distB="0" distL="114300" distR="114300">
            <wp:extent cx="5274310" cy="2568575"/>
            <wp:effectExtent l="0" t="0" r="2540" b="317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5861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弹出弹窗</w:t>
      </w:r>
    </w:p>
    <w:p w14:paraId="54F7E000">
      <w:r>
        <w:drawing>
          <wp:inline distT="0" distB="0" distL="114300" distR="114300">
            <wp:extent cx="5274310" cy="2459990"/>
            <wp:effectExtent l="0" t="0" r="254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F695">
      <w:pPr>
        <w:jc w:val="center"/>
        <w:rPr>
          <w:rFonts w:hint="eastAsia"/>
          <w:lang w:val="en-US" w:eastAsia="zh-CN"/>
        </w:rPr>
      </w:pPr>
      <w:r>
        <w:rPr>
          <w:rFonts w:hint="eastAsia" w:ascii="Times New Roman" w:hAnsi="Times New Roman"/>
        </w:rPr>
        <w:t>Xinference</w:t>
      </w:r>
      <w:r>
        <w:rPr>
          <w:rFonts w:hint="eastAsia"/>
          <w:lang w:val="en-US" w:eastAsia="zh-CN"/>
        </w:rPr>
        <w:t>图形界面启动嵌入模型</w:t>
      </w:r>
    </w:p>
    <w:p w14:paraId="22547111">
      <w:pPr>
        <w:pStyle w:val="4"/>
        <w:rPr>
          <w:rFonts w:ascii="Times New Roman" w:hAnsi="Times New Roman"/>
        </w:rPr>
      </w:pPr>
      <w:bookmarkStart w:id="33" w:name="_Toc3764"/>
      <w:r>
        <w:rPr>
          <w:rFonts w:hint="eastAsia" w:ascii="Times New Roman" w:hAnsi="Times New Roman"/>
        </w:rPr>
        <w:t>下载安装大模型</w:t>
      </w:r>
      <w:bookmarkEnd w:id="33"/>
    </w:p>
    <w:p w14:paraId="712B3BD1">
      <w:r>
        <w:rPr>
          <w:rFonts w:hint="eastAsia"/>
        </w:rPr>
        <w:t>方式</w:t>
      </w:r>
      <w:r>
        <w:rPr>
          <w:rFonts w:hint="default" w:ascii="Times New Roman" w:hAnsi="Times New Roman" w:cs="Times New Roman"/>
        </w:rPr>
        <w:t>1：</w:t>
      </w:r>
    </w:p>
    <w:p w14:paraId="494C69F7">
      <w:pPr>
        <w:pStyle w:val="48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通过命令行的方式启动大模型</w:t>
      </w:r>
    </w:p>
    <w:p w14:paraId="22B9596B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第一次运行大模型时，首先要运行是要从HuggingFace 下载大模型，一般来说需要根据模型大小下载10到30分钟不等。当下载完成后，Xinference本地会有缓存的处理，以后再运行相同的模型不需要重新下载。</w:t>
      </w:r>
    </w:p>
    <w:p w14:paraId="662C985B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248285</wp:posOffset>
                </wp:positionV>
                <wp:extent cx="5286375" cy="401320"/>
                <wp:effectExtent l="0" t="0" r="9525" b="17780"/>
                <wp:wrapNone/>
                <wp:docPr id="17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4013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BB2513">
                            <w:r>
                              <w:rPr>
                                <w:rFonts w:hint="eastAsia" w:ascii="Times New Roman" w:hAnsi="Times New Roman"/>
                              </w:rPr>
                              <w:t>xinference launch --model-engine vllm --model-uid qwen2.5-instruct  --model-name  qwen2.5-instruct --quantization none --size-in-billions 7 --model-format pytorch</w:t>
                            </w:r>
                          </w:p>
                        </w:txbxContent>
                      </wps:txbx>
                      <wps:bodyPr upright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-2.6pt;margin-top:19.55pt;height:31.6pt;width:416.25pt;z-index:251659264;mso-width-relative:page;mso-height-relative:page;" fillcolor="#F2F2F2" filled="t" stroked="f" coordsize="21600,21600" o:gfxdata="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J4i7mraAAAACQEAAA8AAAAAAAAAAQAgAAAA&#10;IgAAAGRycy9kb3ducmV2LnhtbFBLAQIUABQAAAAIAIdO4kDhjtWD0AEAAJIDAAAOAAAAAAAAAAEA&#10;IAAAACkBAABkcnMvZTJvRG9jLnhtbFBLBQYAAAAABgAGAFkBAABrBQAAAAA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7BBB2513">
                      <w:r>
                        <w:rPr>
                          <w:rFonts w:hint="eastAsia" w:ascii="Times New Roman" w:hAnsi="Times New Roman"/>
                        </w:rPr>
                        <w:t>xinference launch --model-engine vllm --model-uid qwen2.5-instruct  --model-name  qwen2.5-instruct --quantization none --size-in-billions 7 --model-format pytorch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</w:rPr>
        <w:t># 下载和启动模型（核心步骤）,使用下面的命令行：</w:t>
      </w:r>
    </w:p>
    <w:p w14:paraId="2ABA3EEF">
      <w:pPr>
        <w:rPr>
          <w:rFonts w:hint="eastAsia" w:ascii="Times New Roman" w:hAnsi="Times New Roman"/>
        </w:rPr>
      </w:pPr>
    </w:p>
    <w:p w14:paraId="254CA942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命令行参数解释：</w:t>
      </w:r>
    </w:p>
    <w:p w14:paraId="019C33B9">
      <w:pPr>
        <w:rPr>
          <w:rFonts w:hint="eastAsia" w:ascii="Times New Roman" w:hAnsi="Times New Roman"/>
        </w:rPr>
      </w:pPr>
    </w:p>
    <w:p w14:paraId="606EC73E">
      <w:pPr>
        <w:rPr>
          <w:rFonts w:hint="default" w:ascii="Times New Roman" w:hAnsi="Times New Roman" w:eastAsia="宋体"/>
          <w:lang w:val="en-US" w:eastAsia="zh-CN"/>
        </w:rPr>
      </w:pPr>
      <w:r>
        <w:rPr>
          <w:rFonts w:hint="eastAsia"/>
          <w:lang w:val="en-US" w:eastAsia="zh-CN"/>
        </w:rPr>
        <w:t>命令行解释：</w:t>
      </w:r>
    </w:p>
    <w:p w14:paraId="0DBC3B66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-model-engine  模型推理引擎</w:t>
      </w:r>
    </w:p>
    <w:p w14:paraId="184F3656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--model-uid    模型的id名称</w:t>
      </w:r>
    </w:p>
    <w:p w14:paraId="63AB422B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--model-name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/>
        </w:rPr>
        <w:t>模型的名称</w:t>
      </w:r>
    </w:p>
    <w:p w14:paraId="2FEF8E36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--quantization   模型是否量化</w:t>
      </w:r>
    </w:p>
    <w:p w14:paraId="19C1301F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--size-in-billions 模型的参数</w:t>
      </w:r>
    </w:p>
    <w:p w14:paraId="69C55A96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--modelo-format 模型的格式</w:t>
      </w:r>
    </w:p>
    <w:p w14:paraId="13E1770D"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274310" cy="1724025"/>
            <wp:effectExtent l="0" t="0" r="254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4287"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274310" cy="717550"/>
            <wp:effectExtent l="0" t="0" r="254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DD73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# 停止</w:t>
      </w:r>
      <w:r>
        <w:rPr>
          <w:rFonts w:hint="eastAsia"/>
          <w:lang w:val="en-US" w:eastAsia="zh-CN"/>
        </w:rPr>
        <w:t>正</w:t>
      </w:r>
      <w:r>
        <w:rPr>
          <w:rFonts w:hint="eastAsia" w:ascii="Times New Roman" w:hAnsi="Times New Roman"/>
        </w:rPr>
        <w:t>在运行的模型，</w:t>
      </w:r>
      <w:r>
        <w:rPr>
          <w:rFonts w:hint="eastAsia"/>
          <w:lang w:val="en-US" w:eastAsia="zh-CN"/>
        </w:rPr>
        <w:t>其中</w:t>
      </w:r>
      <w:r>
        <w:rPr>
          <w:rFonts w:hint="eastAsia" w:ascii="Times New Roman" w:hAnsi="Times New Roman"/>
        </w:rPr>
        <w:t>“qwen2.5-instruct”</w:t>
      </w:r>
      <w:r>
        <w:rPr>
          <w:rFonts w:hint="eastAsia"/>
          <w:lang w:val="en-US" w:eastAsia="zh-CN"/>
        </w:rPr>
        <w:t>为</w:t>
      </w:r>
      <w:r>
        <w:rPr>
          <w:rFonts w:hint="eastAsia" w:ascii="Times New Roman" w:hAnsi="Times New Roman"/>
        </w:rPr>
        <w:t>模型</w:t>
      </w:r>
      <w:r>
        <w:rPr>
          <w:rFonts w:hint="eastAsia"/>
          <w:lang w:val="en-US" w:eastAsia="zh-CN"/>
        </w:rPr>
        <w:t>名称</w:t>
      </w:r>
    </w:p>
    <w:p w14:paraId="41636DA2">
      <w:pPr>
        <w:rPr>
          <w:rFonts w:hint="eastAsia" w:ascii="Times New Roman" w:hAnsi="Times New Roma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48895</wp:posOffset>
                </wp:positionV>
                <wp:extent cx="5293360" cy="333375"/>
                <wp:effectExtent l="0" t="0" r="2540" b="9525"/>
                <wp:wrapNone/>
                <wp:docPr id="18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360" cy="3333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349865">
                            <w:r>
                              <w:rPr>
                                <w:rFonts w:hint="eastAsia" w:ascii="Times New Roman" w:hAnsi="Times New Roman"/>
                              </w:rPr>
                              <w:t>xinference terminate --model-uid “qwen2.5-instruct”</w:t>
                            </w: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-0.45pt;margin-top:3.85pt;height:26.25pt;width:416.8pt;z-index:251660288;mso-width-relative:page;mso-height-relative:page;" fillcolor="#F2F2F2" filled="t" stroked="f" coordsize="21600,21600" o:gfxdata="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5AS7d1gAAAAYBAAAPAAAAAAAAAAEAIAAAACIAAABkcnMvZG93bnJldi54bWxQ&#10;SwECFAAUAAAACACHTuJAtccLXMABAAB5AwAADgAAAAAAAAABACAAAAAlAQAAZHJzL2Uyb0RvYy54&#10;bWxQSwUGAAAAAAYABgBZAQAAV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6D349865">
                      <w:r>
                        <w:rPr>
                          <w:rFonts w:hint="eastAsia" w:ascii="Times New Roman" w:hAnsi="Times New Roman"/>
                        </w:rPr>
                        <w:t>xinference terminate --model-uid “qwen2.5-instruct”</w:t>
                      </w:r>
                    </w:p>
                  </w:txbxContent>
                </v:textbox>
              </v:shape>
            </w:pict>
          </mc:Fallback>
        </mc:AlternateContent>
      </w:r>
    </w:p>
    <w:p w14:paraId="2628C9D1">
      <w:pPr>
        <w:rPr>
          <w:rFonts w:hint="eastAsia" w:ascii="Times New Roman" w:hAnsi="Times New Roman"/>
        </w:rPr>
      </w:pPr>
    </w:p>
    <w:p w14:paraId="514FAB68">
      <w:pPr>
        <w:rPr>
          <w:rFonts w:ascii="Times New Roman" w:hAnsi="Times New Roman"/>
        </w:rPr>
      </w:pPr>
      <w:r>
        <w:rPr>
          <w:rFonts w:hint="eastAsia" w:ascii="Times New Roman" w:hAnsi="Times New Roman"/>
        </w:rPr>
        <w:t>方式2</w:t>
      </w:r>
      <w:r>
        <w:rPr>
          <w:rFonts w:hint="eastAsia" w:ascii="Times New Roman" w:hAnsi="Times New Roman"/>
          <w:lang w:eastAsia="zh-CN"/>
        </w:rPr>
        <w:t>（</w:t>
      </w:r>
      <w:r>
        <w:rPr>
          <w:rFonts w:hint="eastAsia" w:ascii="Times New Roman" w:hAnsi="Times New Roman"/>
          <w:b/>
          <w:bCs/>
          <w:lang w:val="en-US" w:eastAsia="zh-CN"/>
        </w:rPr>
        <w:t>推荐！！！</w:t>
      </w:r>
      <w:r>
        <w:rPr>
          <w:rFonts w:hint="eastAsia" w:ascii="Times New Roman" w:hAnsi="Times New Roman"/>
          <w:lang w:eastAsia="zh-CN"/>
        </w:rPr>
        <w:t>）</w:t>
      </w:r>
      <w:r>
        <w:rPr>
          <w:rFonts w:hint="eastAsia" w:ascii="Times New Roman" w:hAnsi="Times New Roman"/>
        </w:rPr>
        <w:t>：</w:t>
      </w:r>
    </w:p>
    <w:p w14:paraId="7B3E7BAC">
      <w:pPr>
        <w:pStyle w:val="48"/>
        <w:numPr>
          <w:ilvl w:val="0"/>
          <w:numId w:val="5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图形化启动大模型</w:t>
      </w:r>
    </w:p>
    <w:p w14:paraId="5638B1A5">
      <w:pPr>
        <w:ind w:firstLine="420" w:firstLine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启动xinference服务后，可以通过访问 </w:t>
      </w:r>
      <w:r>
        <w:fldChar w:fldCharType="begin"/>
      </w:r>
      <w:r>
        <w:instrText xml:space="preserve"> HYPERLINK "http://127.0.0.1:9997/ui" </w:instrText>
      </w:r>
      <w:r>
        <w:fldChar w:fldCharType="separate"/>
      </w:r>
      <w:r>
        <w:rPr>
          <w:rStyle w:val="35"/>
          <w:rFonts w:hint="eastAsia" w:ascii="Times New Roman" w:hAnsi="Times New Roman"/>
        </w:rPr>
        <w:t>http://127.0.0.1:9997/ui</w:t>
      </w:r>
      <w:r>
        <w:rPr>
          <w:rStyle w:val="35"/>
          <w:rFonts w:hint="eastAsia" w:ascii="Times New Roman" w:hAnsi="Times New Roman"/>
        </w:rPr>
        <w:fldChar w:fldCharType="end"/>
      </w:r>
      <w:r>
        <w:rPr>
          <w:rFonts w:hint="eastAsia" w:ascii="Times New Roman" w:hAnsi="Times New Roman"/>
        </w:rPr>
        <w:t>使用图形界面管理工具。</w:t>
      </w:r>
    </w:p>
    <w:p w14:paraId="5C927BAF">
      <w:pPr>
        <w:rPr>
          <w:rFonts w:ascii="Times New Roman" w:hAnsi="Times New Roman"/>
        </w:rPr>
      </w:pPr>
      <w:r>
        <w:drawing>
          <wp:inline distT="0" distB="0" distL="114300" distR="114300">
            <wp:extent cx="5274310" cy="2167890"/>
            <wp:effectExtent l="0" t="0" r="2540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537C"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弹出弹窗，配置大模型的启动参数。</w:t>
      </w:r>
    </w:p>
    <w:p w14:paraId="697B4C54">
      <w:pPr>
        <w:rPr>
          <w:rFonts w:hint="eastAsia" w:ascii="Times New Roman" w:hAnsi="Times New Roman"/>
        </w:rPr>
      </w:pPr>
      <w:r>
        <w:drawing>
          <wp:inline distT="0" distB="0" distL="114300" distR="114300">
            <wp:extent cx="5274310" cy="2560320"/>
            <wp:effectExtent l="0" t="0" r="2540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61A5">
      <w:pPr>
        <w:rPr>
          <w:rFonts w:hint="eastAsia" w:ascii="Times New Roman" w:hAnsi="Times New Roman"/>
        </w:rPr>
      </w:pPr>
      <w:r>
        <w:drawing>
          <wp:inline distT="0" distB="0" distL="114300" distR="114300">
            <wp:extent cx="5274310" cy="2057400"/>
            <wp:effectExtent l="0" t="0" r="254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5593">
      <w:pPr>
        <w:jc w:val="center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Xinference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>图形界面启动大模型</w:t>
      </w:r>
    </w:p>
    <w:p w14:paraId="681F5EF4">
      <w:pPr>
        <w:ind w:firstLine="420" w:firstLineChars="200"/>
        <w:jc w:val="both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注意事项：</w:t>
      </w:r>
    </w:p>
    <w:p w14:paraId="6B3738B2">
      <w:pPr>
        <w:ind w:firstLine="630" w:firstLineChars="300"/>
        <w:rPr>
          <w:rFonts w:hint="eastAsia" w:ascii="Times New Roman" w:hAnsi="Times New Roman" w:eastAsia="宋体"/>
          <w:lang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 w:ascii="Times New Roman" w:hAnsi="Times New Roman"/>
        </w:rPr>
        <w:t>启动大模型之前必须先启动嵌入模型!!!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参考1.4.3节启动嵌入模型步骤</w:t>
      </w:r>
      <w:r>
        <w:rPr>
          <w:rFonts w:hint="eastAsia"/>
          <w:lang w:eastAsia="zh-CN"/>
        </w:rPr>
        <w:t>）</w:t>
      </w:r>
    </w:p>
    <w:p w14:paraId="54F784E5">
      <w:pPr>
        <w:ind w:firstLine="630" w:firstLineChars="300"/>
        <w:rPr>
          <w:rFonts w:ascii="Times New Roman" w:hAnsi="Times New Roman"/>
        </w:rPr>
      </w:pPr>
      <w:r>
        <w:rPr>
          <w:rFonts w:hint="eastAsia"/>
          <w:lang w:val="en-US" w:eastAsia="zh-CN"/>
        </w:rPr>
        <w:t>2、</w:t>
      </w:r>
      <w:r>
        <w:rPr>
          <w:rFonts w:hint="eastAsia" w:ascii="Times New Roman" w:hAnsi="Times New Roman"/>
        </w:rPr>
        <w:t>填写大模型的路径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非必填</w:t>
      </w:r>
      <w:r>
        <w:rPr>
          <w:rFonts w:hint="eastAsia"/>
          <w:lang w:eastAsia="zh-CN"/>
        </w:rPr>
        <w:t>）</w:t>
      </w:r>
      <w:r>
        <w:rPr>
          <w:rFonts w:hint="eastAsia" w:ascii="Times New Roman" w:hAnsi="Times New Roman"/>
        </w:rPr>
        <w:t>，</w:t>
      </w:r>
      <w:r>
        <w:rPr>
          <w:rFonts w:hint="eastAsia"/>
          <w:lang w:val="en-US" w:eastAsia="zh-CN"/>
        </w:rPr>
        <w:t>不填写路径时，</w:t>
      </w:r>
      <w:r>
        <w:rPr>
          <w:rFonts w:hint="eastAsia" w:ascii="Times New Roman" w:hAnsi="Times New Roman"/>
        </w:rPr>
        <w:t>xinference后台会自动下载大模型（大概10分钟到30分钟，根据模型大小而定），填写大模型路径后，则不需要重新下载大模型，直接加载已有的本地模型。</w:t>
      </w:r>
    </w:p>
    <w:p w14:paraId="370814E8">
      <w:pPr>
        <w:pStyle w:val="2"/>
        <w:rPr>
          <w:rStyle w:val="38"/>
          <w:bCs w:val="0"/>
          <w:szCs w:val="28"/>
        </w:rPr>
      </w:pPr>
      <w:bookmarkStart w:id="34" w:name="_Toc17415"/>
      <w:r>
        <w:rPr>
          <w:rStyle w:val="38"/>
          <w:rFonts w:hint="eastAsia"/>
          <w:bCs w:val="0"/>
          <w:szCs w:val="28"/>
        </w:rPr>
        <w:t>配置前需要和客户沟通的主要问题</w:t>
      </w:r>
      <w:bookmarkEnd w:id="34"/>
    </w:p>
    <w:p w14:paraId="74A62129"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 w14:paraId="7EF69A66">
      <w:pPr>
        <w:pStyle w:val="2"/>
      </w:pPr>
      <w:bookmarkStart w:id="35" w:name="_Toc15980"/>
      <w:r>
        <w:rPr>
          <w:rFonts w:hint="eastAsia"/>
        </w:rPr>
        <w:t>系统配置</w:t>
      </w:r>
      <w:bookmarkEnd w:id="35"/>
    </w:p>
    <w:p w14:paraId="51318DDC">
      <w:pPr>
        <w:ind w:firstLine="420" w:firstLineChars="0"/>
      </w:pPr>
      <w:r>
        <w:rPr>
          <w:rFonts w:hint="eastAsia"/>
          <w:lang w:val="en-US" w:eastAsia="zh-CN"/>
        </w:rPr>
        <w:t>无</w:t>
      </w:r>
    </w:p>
    <w:p w14:paraId="430DCF90">
      <w:pPr>
        <w:pStyle w:val="2"/>
      </w:pPr>
      <w:bookmarkStart w:id="36" w:name="_Toc31440"/>
      <w:r>
        <w:rPr>
          <w:rFonts w:hint="eastAsia"/>
        </w:rPr>
        <w:t>系统卸载</w:t>
      </w:r>
      <w:bookmarkEnd w:id="36"/>
    </w:p>
    <w:p w14:paraId="2C15772C">
      <w:pPr>
        <w:pStyle w:val="3"/>
      </w:pPr>
      <w:bookmarkStart w:id="37" w:name="_Toc4826"/>
      <w:bookmarkStart w:id="38" w:name="_Toc222818934"/>
      <w:bookmarkStart w:id="39" w:name="_Toc294252009"/>
      <w:r>
        <w:rPr>
          <w:rFonts w:hint="eastAsia"/>
        </w:rPr>
        <w:t>Setup方式</w:t>
      </w:r>
      <w:bookmarkEnd w:id="37"/>
    </w:p>
    <w:p w14:paraId="5A3573B1"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 w14:paraId="7F1A9394">
      <w:pPr>
        <w:pStyle w:val="3"/>
      </w:pPr>
      <w:bookmarkStart w:id="40" w:name="_Toc13131"/>
      <w:r>
        <w:rPr>
          <w:rFonts w:hint="eastAsia"/>
        </w:rPr>
        <w:t>文件复制方式</w:t>
      </w:r>
      <w:bookmarkEnd w:id="38"/>
      <w:bookmarkEnd w:id="39"/>
      <w:bookmarkEnd w:id="40"/>
    </w:p>
    <w:p w14:paraId="34119F62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 w14:paraId="1EF1BA2B">
      <w:pPr>
        <w:pStyle w:val="2"/>
        <w:rPr>
          <w:rFonts w:hint="eastAsia"/>
          <w:lang w:val="en-US" w:eastAsia="zh-CN"/>
        </w:rPr>
      </w:pPr>
      <w:bookmarkStart w:id="41" w:name="_Toc26559"/>
      <w:r>
        <w:rPr>
          <w:rFonts w:hint="eastAsia"/>
          <w:lang w:val="en-US" w:eastAsia="zh-CN"/>
        </w:rPr>
        <w:t>部署需注意事项</w:t>
      </w:r>
      <w:bookmarkEnd w:id="41"/>
    </w:p>
    <w:p w14:paraId="216ED314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  <w:bookmarkStart w:id="42" w:name="_GoBack"/>
      <w:bookmarkEnd w:id="42"/>
    </w:p>
    <w:sectPr>
      <w:headerReference r:id="rId6" w:type="default"/>
      <w:footerReference r:id="rId7" w:type="default"/>
      <w:pgSz w:w="11906" w:h="16838"/>
      <w:pgMar w:top="1134" w:right="1134" w:bottom="1134" w:left="1134" w:header="851" w:footer="851" w:gutter="284"/>
      <w:pgNumType w:start="1"/>
      <w:cols w:space="425" w:num="1"/>
      <w:docGrid w:type="linesAndChar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moder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F0B6FF">
    <w:pPr>
      <w:pBdr>
        <w:top w:val="single" w:color="auto" w:sz="4" w:space="1"/>
      </w:pBdr>
      <w:jc w:val="distribute"/>
      <w:rPr>
        <w:b/>
        <w:kern w:val="0"/>
        <w:sz w:val="28"/>
        <w:szCs w:val="28"/>
      </w:rPr>
    </w:pPr>
    <w:r>
      <w:rPr>
        <w:rFonts w:hint="eastAsia"/>
        <w:b/>
        <w:kern w:val="0"/>
        <w:sz w:val="28"/>
        <w:szCs w:val="28"/>
      </w:rPr>
      <w:t>2007</w:t>
    </w:r>
    <w:r>
      <w:rPr>
        <w:rFonts w:hint="eastAsia" w:hAnsi="宋体"/>
        <w:b/>
        <w:kern w:val="0"/>
        <w:sz w:val="28"/>
        <w:szCs w:val="28"/>
      </w:rPr>
      <w:t>年</w:t>
    </w:r>
    <w:r>
      <w:rPr>
        <w:rFonts w:hint="eastAsia"/>
        <w:b/>
        <w:kern w:val="0"/>
        <w:sz w:val="28"/>
        <w:szCs w:val="28"/>
      </w:rPr>
      <w:t>12</w:t>
    </w:r>
    <w:r>
      <w:rPr>
        <w:rFonts w:hint="eastAsia" w:hAnsi="宋体"/>
        <w:b/>
        <w:kern w:val="0"/>
        <w:sz w:val="28"/>
        <w:szCs w:val="28"/>
      </w:rPr>
      <w:t>月</w:t>
    </w:r>
    <w:r>
      <w:rPr>
        <w:rFonts w:hint="eastAsia"/>
        <w:b/>
        <w:kern w:val="0"/>
        <w:sz w:val="28"/>
        <w:szCs w:val="28"/>
      </w:rPr>
      <w:t>1</w:t>
    </w:r>
    <w:r>
      <w:rPr>
        <w:rFonts w:hint="eastAsia" w:hAnsi="宋体"/>
        <w:b/>
        <w:kern w:val="0"/>
        <w:sz w:val="28"/>
        <w:szCs w:val="28"/>
      </w:rPr>
      <w:t>日发布</w:t>
    </w:r>
    <w:r>
      <w:rPr>
        <w:rFonts w:hint="eastAsia"/>
        <w:b/>
        <w:kern w:val="0"/>
        <w:sz w:val="28"/>
        <w:szCs w:val="28"/>
      </w:rPr>
      <w:t xml:space="preserve">                             2008</w:t>
    </w:r>
    <w:r>
      <w:rPr>
        <w:rFonts w:hint="eastAsia" w:hAnsi="宋体"/>
        <w:b/>
        <w:kern w:val="0"/>
        <w:sz w:val="28"/>
        <w:szCs w:val="28"/>
      </w:rPr>
      <w:t>年</w:t>
    </w:r>
    <w:r>
      <w:rPr>
        <w:rFonts w:hint="eastAsia"/>
        <w:b/>
        <w:kern w:val="0"/>
        <w:sz w:val="28"/>
        <w:szCs w:val="28"/>
      </w:rPr>
      <w:t>7</w:t>
    </w:r>
    <w:r>
      <w:rPr>
        <w:rFonts w:hint="eastAsia" w:hAnsi="宋体"/>
        <w:b/>
        <w:kern w:val="0"/>
        <w:sz w:val="28"/>
        <w:szCs w:val="28"/>
      </w:rPr>
      <w:t>月</w:t>
    </w:r>
    <w:r>
      <w:rPr>
        <w:rFonts w:hint="eastAsia"/>
        <w:b/>
        <w:kern w:val="0"/>
        <w:sz w:val="28"/>
        <w:szCs w:val="28"/>
      </w:rPr>
      <w:t>1</w:t>
    </w:r>
    <w:r>
      <w:rPr>
        <w:rFonts w:hint="eastAsia" w:hAnsi="宋体"/>
        <w:b/>
        <w:kern w:val="0"/>
        <w:sz w:val="28"/>
        <w:szCs w:val="28"/>
      </w:rPr>
      <w:t>日实施</w:t>
    </w:r>
  </w:p>
  <w:p w14:paraId="7970D959">
    <w:pPr>
      <w:pStyle w:val="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674A45">
    <w:pPr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I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B5AC5C">
    <w:pPr>
      <w:pBdr>
        <w:bottom w:val="single" w:color="auto" w:sz="4" w:space="1"/>
      </w:pBdr>
      <w:spacing w:line="240" w:lineRule="auto"/>
      <w:rPr>
        <w:rFonts w:ascii="黑体" w:hAnsi="黑体" w:eastAsia="黑体"/>
        <w:bCs/>
        <w:sz w:val="18"/>
        <w:szCs w:val="18"/>
      </w:rPr>
    </w:pPr>
    <w:r>
      <w:rPr>
        <w:rFonts w:eastAsia="黑体"/>
        <w:bCs/>
        <w:sz w:val="18"/>
        <w:szCs w:val="18"/>
      </w:rPr>
      <w:t>KY·JL·GKRJKF·SD·A·02-01</w:t>
    </w:r>
    <w:r>
      <w:fldChar w:fldCharType="begin"/>
    </w:r>
    <w:r>
      <w:instrText xml:space="preserve"> eq \o\ac(</w:instrText>
    </w:r>
    <w:r>
      <w:rPr>
        <w:rFonts w:hint="eastAsia"/>
        <w:position w:val="-6"/>
        <w:sz w:val="45"/>
      </w:rPr>
      <w:instrText xml:space="preserve">○</w:instrText>
    </w:r>
    <w:r>
      <w:instrText xml:space="preserve">,</w:instrText>
    </w:r>
    <w:r>
      <w:rPr>
        <w:rFonts w:hint="eastAsia"/>
      </w:rPr>
      <w:instrText xml:space="preserve">密</w:instrText>
    </w:r>
    <w:r>
      <w:instrText xml:space="preserve">)</w:instrText>
    </w:r>
    <w:r>
      <w:fldChar w:fldCharType="end"/>
    </w:r>
    <w:r>
      <w:rPr>
        <w:rFonts w:eastAsia="黑体"/>
        <w:bCs/>
        <w:sz w:val="18"/>
        <w:szCs w:val="18"/>
      </w:rPr>
      <w:t xml:space="preserve">   </w:t>
    </w:r>
    <w:r>
      <w:rPr>
        <w:rFonts w:hint="eastAsia" w:ascii="黑体" w:hAnsi="黑体" w:eastAsia="黑体" w:cs="黑体"/>
        <w:bCs/>
        <w:sz w:val="18"/>
        <w:szCs w:val="18"/>
      </w:rPr>
      <w:t xml:space="preserve">              </w:t>
    </w:r>
    <w:r>
      <w:rPr>
        <w:rFonts w:hint="eastAsia" w:ascii="黑体" w:hAnsi="黑体" w:eastAsia="黑体" w:cs="黑体"/>
        <w:bCs/>
        <w:sz w:val="18"/>
        <w:szCs w:val="18"/>
        <w:lang w:val="en-US" w:eastAsia="zh-CN"/>
      </w:rPr>
      <w:t xml:space="preserve">          </w:t>
    </w:r>
    <w:r>
      <w:rPr>
        <w:rFonts w:hint="eastAsia" w:ascii="宋体" w:hAnsi="宋体" w:eastAsia="宋体" w:cs="宋体"/>
        <w:bCs/>
        <w:sz w:val="18"/>
        <w:szCs w:val="18"/>
      </w:rPr>
      <w:t>基于大模型的EmpoworX智能问答系统</w:t>
    </w:r>
    <w:r>
      <w:rPr>
        <w:rFonts w:hint="eastAsia" w:ascii="宋体" w:hAnsi="宋体" w:eastAsia="宋体" w:cs="宋体"/>
        <w:sz w:val="18"/>
        <w:szCs w:val="18"/>
      </w:rPr>
      <w:t>-</w:t>
    </w:r>
    <w:r>
      <w:rPr>
        <w:rFonts w:hint="eastAsia"/>
        <w:sz w:val="18"/>
        <w:szCs w:val="18"/>
      </w:rPr>
      <w:t>工程实施说明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862426"/>
    <w:multiLevelType w:val="multilevel"/>
    <w:tmpl w:val="05862426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389E78B4"/>
    <w:multiLevelType w:val="singleLevel"/>
    <w:tmpl w:val="389E78B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AD0B57"/>
    <w:multiLevelType w:val="singleLevel"/>
    <w:tmpl w:val="57AD0B5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D6E0061"/>
    <w:multiLevelType w:val="multilevel"/>
    <w:tmpl w:val="5D6E0061"/>
    <w:lvl w:ilvl="0" w:tentative="0">
      <w:start w:val="1"/>
      <w:numFmt w:val="decimal"/>
      <w:pStyle w:val="45"/>
      <w:lvlText w:val="%1."/>
      <w:lvlJc w:val="left"/>
      <w:pPr>
        <w:tabs>
          <w:tab w:val="left" w:pos="740"/>
        </w:tabs>
        <w:ind w:left="740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882"/>
        </w:tabs>
        <w:ind w:left="882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1024"/>
        </w:tabs>
        <w:ind w:left="1024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166"/>
        </w:tabs>
        <w:ind w:left="1166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307"/>
        </w:tabs>
        <w:ind w:left="1307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449"/>
        </w:tabs>
        <w:ind w:left="1449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591"/>
        </w:tabs>
        <w:ind w:left="1591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733"/>
        </w:tabs>
        <w:ind w:left="1733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874"/>
        </w:tabs>
        <w:ind w:left="1874" w:hanging="1559"/>
      </w:pPr>
      <w:rPr>
        <w:rFonts w:hint="eastAsia"/>
      </w:rPr>
    </w:lvl>
  </w:abstractNum>
  <w:abstractNum w:abstractNumId="4">
    <w:nsid w:val="67DF1248"/>
    <w:multiLevelType w:val="multilevel"/>
    <w:tmpl w:val="67DF1248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bordersDoNotSurroundHeader w:val="0"/>
  <w:bordersDoNotSurroundFooter w:val="0"/>
  <w:hideSpellingErrors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c5Mjc1NjRhN2FiNTMyODU3ZDE0NzBhZTIyZmJiZWYifQ=="/>
  </w:docVars>
  <w:rsids>
    <w:rsidRoot w:val="00665DE8"/>
    <w:rsid w:val="00000CBC"/>
    <w:rsid w:val="00000DB7"/>
    <w:rsid w:val="00000FDB"/>
    <w:rsid w:val="00001210"/>
    <w:rsid w:val="000012E0"/>
    <w:rsid w:val="00001DB0"/>
    <w:rsid w:val="00001E49"/>
    <w:rsid w:val="00001FFA"/>
    <w:rsid w:val="0000202C"/>
    <w:rsid w:val="00002BB1"/>
    <w:rsid w:val="00003970"/>
    <w:rsid w:val="00003A52"/>
    <w:rsid w:val="00003D2A"/>
    <w:rsid w:val="00003E76"/>
    <w:rsid w:val="00004B9B"/>
    <w:rsid w:val="00004E20"/>
    <w:rsid w:val="00005280"/>
    <w:rsid w:val="00005585"/>
    <w:rsid w:val="000059EF"/>
    <w:rsid w:val="00007BD8"/>
    <w:rsid w:val="00007F71"/>
    <w:rsid w:val="00010042"/>
    <w:rsid w:val="00010225"/>
    <w:rsid w:val="0001077C"/>
    <w:rsid w:val="00010C7F"/>
    <w:rsid w:val="00010E1C"/>
    <w:rsid w:val="00011D03"/>
    <w:rsid w:val="00012AD3"/>
    <w:rsid w:val="00013E47"/>
    <w:rsid w:val="000142BE"/>
    <w:rsid w:val="00014431"/>
    <w:rsid w:val="000150F3"/>
    <w:rsid w:val="00015BBB"/>
    <w:rsid w:val="000168C2"/>
    <w:rsid w:val="00016A11"/>
    <w:rsid w:val="000171B1"/>
    <w:rsid w:val="00017383"/>
    <w:rsid w:val="0001743A"/>
    <w:rsid w:val="0002105D"/>
    <w:rsid w:val="00021587"/>
    <w:rsid w:val="00021841"/>
    <w:rsid w:val="000228F3"/>
    <w:rsid w:val="00022B07"/>
    <w:rsid w:val="00022B42"/>
    <w:rsid w:val="00022BE2"/>
    <w:rsid w:val="00022C7D"/>
    <w:rsid w:val="00023373"/>
    <w:rsid w:val="00023D7E"/>
    <w:rsid w:val="000252ED"/>
    <w:rsid w:val="000258B4"/>
    <w:rsid w:val="000262C7"/>
    <w:rsid w:val="00026530"/>
    <w:rsid w:val="0002666C"/>
    <w:rsid w:val="00026A43"/>
    <w:rsid w:val="00026AD4"/>
    <w:rsid w:val="00027365"/>
    <w:rsid w:val="00027846"/>
    <w:rsid w:val="00031A24"/>
    <w:rsid w:val="00031C00"/>
    <w:rsid w:val="000326E5"/>
    <w:rsid w:val="00032825"/>
    <w:rsid w:val="00032B23"/>
    <w:rsid w:val="00032BFE"/>
    <w:rsid w:val="00033657"/>
    <w:rsid w:val="000336DA"/>
    <w:rsid w:val="00034133"/>
    <w:rsid w:val="00034874"/>
    <w:rsid w:val="000359EC"/>
    <w:rsid w:val="000361C5"/>
    <w:rsid w:val="000362B2"/>
    <w:rsid w:val="00037D26"/>
    <w:rsid w:val="00040505"/>
    <w:rsid w:val="000410EE"/>
    <w:rsid w:val="00042141"/>
    <w:rsid w:val="00042DD3"/>
    <w:rsid w:val="000432C9"/>
    <w:rsid w:val="00043F4E"/>
    <w:rsid w:val="00044FB1"/>
    <w:rsid w:val="00045062"/>
    <w:rsid w:val="00045501"/>
    <w:rsid w:val="00045A9F"/>
    <w:rsid w:val="000465B6"/>
    <w:rsid w:val="00047E90"/>
    <w:rsid w:val="00050446"/>
    <w:rsid w:val="0005050E"/>
    <w:rsid w:val="00050C96"/>
    <w:rsid w:val="00050F5C"/>
    <w:rsid w:val="0005224B"/>
    <w:rsid w:val="0005308E"/>
    <w:rsid w:val="00053BB1"/>
    <w:rsid w:val="00053C34"/>
    <w:rsid w:val="0005715B"/>
    <w:rsid w:val="000572D8"/>
    <w:rsid w:val="00060524"/>
    <w:rsid w:val="00060615"/>
    <w:rsid w:val="0006062F"/>
    <w:rsid w:val="00060A10"/>
    <w:rsid w:val="0006130F"/>
    <w:rsid w:val="00061D39"/>
    <w:rsid w:val="00061E4A"/>
    <w:rsid w:val="00062C25"/>
    <w:rsid w:val="00063065"/>
    <w:rsid w:val="0006326E"/>
    <w:rsid w:val="00063545"/>
    <w:rsid w:val="0006363F"/>
    <w:rsid w:val="000636A2"/>
    <w:rsid w:val="000636AC"/>
    <w:rsid w:val="00063A81"/>
    <w:rsid w:val="00063FC8"/>
    <w:rsid w:val="000645F8"/>
    <w:rsid w:val="000648D2"/>
    <w:rsid w:val="000648F9"/>
    <w:rsid w:val="00064E74"/>
    <w:rsid w:val="0006579C"/>
    <w:rsid w:val="0006665F"/>
    <w:rsid w:val="00066D5E"/>
    <w:rsid w:val="00067461"/>
    <w:rsid w:val="000676AE"/>
    <w:rsid w:val="00067BB7"/>
    <w:rsid w:val="00070393"/>
    <w:rsid w:val="0007049C"/>
    <w:rsid w:val="000705C9"/>
    <w:rsid w:val="00070876"/>
    <w:rsid w:val="00070F01"/>
    <w:rsid w:val="000726B8"/>
    <w:rsid w:val="00072836"/>
    <w:rsid w:val="00072FE6"/>
    <w:rsid w:val="00073153"/>
    <w:rsid w:val="00073313"/>
    <w:rsid w:val="00073CC6"/>
    <w:rsid w:val="00074274"/>
    <w:rsid w:val="000753B9"/>
    <w:rsid w:val="0007628F"/>
    <w:rsid w:val="0007653F"/>
    <w:rsid w:val="00076B29"/>
    <w:rsid w:val="00076D14"/>
    <w:rsid w:val="00077069"/>
    <w:rsid w:val="000774FE"/>
    <w:rsid w:val="00077652"/>
    <w:rsid w:val="0007771E"/>
    <w:rsid w:val="0007783E"/>
    <w:rsid w:val="00077BF6"/>
    <w:rsid w:val="00080566"/>
    <w:rsid w:val="00080FFC"/>
    <w:rsid w:val="0008129B"/>
    <w:rsid w:val="000815FD"/>
    <w:rsid w:val="00082230"/>
    <w:rsid w:val="0008248A"/>
    <w:rsid w:val="00082AE9"/>
    <w:rsid w:val="00084542"/>
    <w:rsid w:val="0008482D"/>
    <w:rsid w:val="00084A53"/>
    <w:rsid w:val="00086D90"/>
    <w:rsid w:val="000903C7"/>
    <w:rsid w:val="000905D9"/>
    <w:rsid w:val="00090615"/>
    <w:rsid w:val="000913C9"/>
    <w:rsid w:val="00091D52"/>
    <w:rsid w:val="00092CC9"/>
    <w:rsid w:val="00093293"/>
    <w:rsid w:val="00093373"/>
    <w:rsid w:val="00093AF2"/>
    <w:rsid w:val="00094514"/>
    <w:rsid w:val="000945C3"/>
    <w:rsid w:val="00094A5B"/>
    <w:rsid w:val="00094B19"/>
    <w:rsid w:val="00094FAA"/>
    <w:rsid w:val="000961E7"/>
    <w:rsid w:val="00096714"/>
    <w:rsid w:val="00096919"/>
    <w:rsid w:val="00096C33"/>
    <w:rsid w:val="00097E66"/>
    <w:rsid w:val="00097EE2"/>
    <w:rsid w:val="000A06D7"/>
    <w:rsid w:val="000A0760"/>
    <w:rsid w:val="000A0D4D"/>
    <w:rsid w:val="000A164D"/>
    <w:rsid w:val="000A183D"/>
    <w:rsid w:val="000A1A59"/>
    <w:rsid w:val="000A20B8"/>
    <w:rsid w:val="000A2724"/>
    <w:rsid w:val="000A2C0B"/>
    <w:rsid w:val="000A30F8"/>
    <w:rsid w:val="000A3667"/>
    <w:rsid w:val="000A40F2"/>
    <w:rsid w:val="000A4879"/>
    <w:rsid w:val="000A4BD3"/>
    <w:rsid w:val="000A4F08"/>
    <w:rsid w:val="000A50C6"/>
    <w:rsid w:val="000A569B"/>
    <w:rsid w:val="000A5B44"/>
    <w:rsid w:val="000A61FA"/>
    <w:rsid w:val="000A6223"/>
    <w:rsid w:val="000A62BE"/>
    <w:rsid w:val="000A7AE0"/>
    <w:rsid w:val="000B098A"/>
    <w:rsid w:val="000B0E71"/>
    <w:rsid w:val="000B2160"/>
    <w:rsid w:val="000B25F4"/>
    <w:rsid w:val="000B2AED"/>
    <w:rsid w:val="000B2F3E"/>
    <w:rsid w:val="000B2F99"/>
    <w:rsid w:val="000B3982"/>
    <w:rsid w:val="000B409D"/>
    <w:rsid w:val="000B47E5"/>
    <w:rsid w:val="000B494C"/>
    <w:rsid w:val="000B4D49"/>
    <w:rsid w:val="000B52C3"/>
    <w:rsid w:val="000B5799"/>
    <w:rsid w:val="000B6057"/>
    <w:rsid w:val="000B62EB"/>
    <w:rsid w:val="000B6F67"/>
    <w:rsid w:val="000B70DB"/>
    <w:rsid w:val="000B797C"/>
    <w:rsid w:val="000B7A15"/>
    <w:rsid w:val="000C071C"/>
    <w:rsid w:val="000C09F7"/>
    <w:rsid w:val="000C0BFD"/>
    <w:rsid w:val="000C1331"/>
    <w:rsid w:val="000C15DC"/>
    <w:rsid w:val="000C1A24"/>
    <w:rsid w:val="000C29F8"/>
    <w:rsid w:val="000C3236"/>
    <w:rsid w:val="000C33C3"/>
    <w:rsid w:val="000C3615"/>
    <w:rsid w:val="000C363B"/>
    <w:rsid w:val="000C417F"/>
    <w:rsid w:val="000C4BA2"/>
    <w:rsid w:val="000C4E34"/>
    <w:rsid w:val="000C4F3F"/>
    <w:rsid w:val="000C56A3"/>
    <w:rsid w:val="000C6408"/>
    <w:rsid w:val="000C748B"/>
    <w:rsid w:val="000C7A7A"/>
    <w:rsid w:val="000C7CB6"/>
    <w:rsid w:val="000D00E0"/>
    <w:rsid w:val="000D060A"/>
    <w:rsid w:val="000D09A6"/>
    <w:rsid w:val="000D1590"/>
    <w:rsid w:val="000D1B77"/>
    <w:rsid w:val="000D1D58"/>
    <w:rsid w:val="000D2206"/>
    <w:rsid w:val="000D3752"/>
    <w:rsid w:val="000D3B7A"/>
    <w:rsid w:val="000D4508"/>
    <w:rsid w:val="000D6E06"/>
    <w:rsid w:val="000D76A1"/>
    <w:rsid w:val="000D7CC0"/>
    <w:rsid w:val="000E07AB"/>
    <w:rsid w:val="000E0E46"/>
    <w:rsid w:val="000E2C66"/>
    <w:rsid w:val="000E2CAB"/>
    <w:rsid w:val="000E3145"/>
    <w:rsid w:val="000E378F"/>
    <w:rsid w:val="000E3918"/>
    <w:rsid w:val="000E3C0F"/>
    <w:rsid w:val="000E4B60"/>
    <w:rsid w:val="000E64C9"/>
    <w:rsid w:val="000E72C4"/>
    <w:rsid w:val="000E7916"/>
    <w:rsid w:val="000E7BA7"/>
    <w:rsid w:val="000E7F69"/>
    <w:rsid w:val="000F00DF"/>
    <w:rsid w:val="000F00F8"/>
    <w:rsid w:val="000F051F"/>
    <w:rsid w:val="000F0C62"/>
    <w:rsid w:val="000F1BD2"/>
    <w:rsid w:val="000F1FF4"/>
    <w:rsid w:val="000F267A"/>
    <w:rsid w:val="000F28E5"/>
    <w:rsid w:val="000F301F"/>
    <w:rsid w:val="000F36A4"/>
    <w:rsid w:val="000F45B8"/>
    <w:rsid w:val="000F4614"/>
    <w:rsid w:val="000F4D44"/>
    <w:rsid w:val="000F4DAC"/>
    <w:rsid w:val="000F6737"/>
    <w:rsid w:val="000F6B21"/>
    <w:rsid w:val="001007B6"/>
    <w:rsid w:val="001008A2"/>
    <w:rsid w:val="001017C7"/>
    <w:rsid w:val="001022C2"/>
    <w:rsid w:val="001024DF"/>
    <w:rsid w:val="0010267C"/>
    <w:rsid w:val="00102CE5"/>
    <w:rsid w:val="001034D7"/>
    <w:rsid w:val="00103A76"/>
    <w:rsid w:val="00103D73"/>
    <w:rsid w:val="0010430D"/>
    <w:rsid w:val="00104D39"/>
    <w:rsid w:val="00105DE6"/>
    <w:rsid w:val="001062B9"/>
    <w:rsid w:val="00106B4B"/>
    <w:rsid w:val="00106B65"/>
    <w:rsid w:val="00106DE4"/>
    <w:rsid w:val="00106FF7"/>
    <w:rsid w:val="001072BD"/>
    <w:rsid w:val="00110162"/>
    <w:rsid w:val="001105D0"/>
    <w:rsid w:val="0011077B"/>
    <w:rsid w:val="00110AE8"/>
    <w:rsid w:val="0011168E"/>
    <w:rsid w:val="00111711"/>
    <w:rsid w:val="00111BC5"/>
    <w:rsid w:val="001134DC"/>
    <w:rsid w:val="00113E8D"/>
    <w:rsid w:val="0011408B"/>
    <w:rsid w:val="0011562A"/>
    <w:rsid w:val="00115A70"/>
    <w:rsid w:val="00115C60"/>
    <w:rsid w:val="00115E73"/>
    <w:rsid w:val="001165F9"/>
    <w:rsid w:val="00116833"/>
    <w:rsid w:val="0011684A"/>
    <w:rsid w:val="00116E20"/>
    <w:rsid w:val="001172A5"/>
    <w:rsid w:val="00120225"/>
    <w:rsid w:val="001207FF"/>
    <w:rsid w:val="001212C2"/>
    <w:rsid w:val="00121762"/>
    <w:rsid w:val="0012218F"/>
    <w:rsid w:val="00122BCB"/>
    <w:rsid w:val="001240FC"/>
    <w:rsid w:val="00124505"/>
    <w:rsid w:val="00125330"/>
    <w:rsid w:val="00125FC3"/>
    <w:rsid w:val="001261A8"/>
    <w:rsid w:val="001266E1"/>
    <w:rsid w:val="00126C0A"/>
    <w:rsid w:val="001274E7"/>
    <w:rsid w:val="00127660"/>
    <w:rsid w:val="001278C4"/>
    <w:rsid w:val="00127D78"/>
    <w:rsid w:val="00130A42"/>
    <w:rsid w:val="00130E44"/>
    <w:rsid w:val="001313F7"/>
    <w:rsid w:val="00131CF9"/>
    <w:rsid w:val="00131DB3"/>
    <w:rsid w:val="00133ADD"/>
    <w:rsid w:val="001340A2"/>
    <w:rsid w:val="0013450E"/>
    <w:rsid w:val="00134592"/>
    <w:rsid w:val="00134680"/>
    <w:rsid w:val="00135560"/>
    <w:rsid w:val="001366CD"/>
    <w:rsid w:val="001367B6"/>
    <w:rsid w:val="001368B9"/>
    <w:rsid w:val="00136962"/>
    <w:rsid w:val="001408A6"/>
    <w:rsid w:val="00140B16"/>
    <w:rsid w:val="00140CF6"/>
    <w:rsid w:val="00141705"/>
    <w:rsid w:val="00141876"/>
    <w:rsid w:val="00142151"/>
    <w:rsid w:val="001422DE"/>
    <w:rsid w:val="00142397"/>
    <w:rsid w:val="0014239E"/>
    <w:rsid w:val="0014243C"/>
    <w:rsid w:val="00142652"/>
    <w:rsid w:val="00142800"/>
    <w:rsid w:val="00142C18"/>
    <w:rsid w:val="00142C59"/>
    <w:rsid w:val="00143B3C"/>
    <w:rsid w:val="00143ED9"/>
    <w:rsid w:val="0014441B"/>
    <w:rsid w:val="00144710"/>
    <w:rsid w:val="0014503B"/>
    <w:rsid w:val="00145142"/>
    <w:rsid w:val="00145D58"/>
    <w:rsid w:val="001465FB"/>
    <w:rsid w:val="0014702C"/>
    <w:rsid w:val="001474D9"/>
    <w:rsid w:val="001500E7"/>
    <w:rsid w:val="00150406"/>
    <w:rsid w:val="001509AC"/>
    <w:rsid w:val="00151D68"/>
    <w:rsid w:val="00152E0D"/>
    <w:rsid w:val="00153517"/>
    <w:rsid w:val="00153C52"/>
    <w:rsid w:val="00154216"/>
    <w:rsid w:val="00154867"/>
    <w:rsid w:val="001551AD"/>
    <w:rsid w:val="00155A2E"/>
    <w:rsid w:val="00155D1A"/>
    <w:rsid w:val="001564BE"/>
    <w:rsid w:val="0015741D"/>
    <w:rsid w:val="001607DD"/>
    <w:rsid w:val="00160830"/>
    <w:rsid w:val="001616DD"/>
    <w:rsid w:val="00161AAB"/>
    <w:rsid w:val="00161C39"/>
    <w:rsid w:val="00162413"/>
    <w:rsid w:val="001628BA"/>
    <w:rsid w:val="00162CAC"/>
    <w:rsid w:val="00162D0C"/>
    <w:rsid w:val="00163573"/>
    <w:rsid w:val="001639A5"/>
    <w:rsid w:val="001639DA"/>
    <w:rsid w:val="00163CFE"/>
    <w:rsid w:val="00163E63"/>
    <w:rsid w:val="00163F84"/>
    <w:rsid w:val="00163F87"/>
    <w:rsid w:val="0016435C"/>
    <w:rsid w:val="00164393"/>
    <w:rsid w:val="00164732"/>
    <w:rsid w:val="001655B1"/>
    <w:rsid w:val="001656E2"/>
    <w:rsid w:val="0016574D"/>
    <w:rsid w:val="00165C8C"/>
    <w:rsid w:val="00165D8C"/>
    <w:rsid w:val="001661EE"/>
    <w:rsid w:val="0016670D"/>
    <w:rsid w:val="00166C0A"/>
    <w:rsid w:val="00167EDC"/>
    <w:rsid w:val="0017048E"/>
    <w:rsid w:val="00170924"/>
    <w:rsid w:val="0017117E"/>
    <w:rsid w:val="00171824"/>
    <w:rsid w:val="00171F87"/>
    <w:rsid w:val="00172540"/>
    <w:rsid w:val="00172B54"/>
    <w:rsid w:val="00172DE5"/>
    <w:rsid w:val="00173BEC"/>
    <w:rsid w:val="00173E3E"/>
    <w:rsid w:val="0017493B"/>
    <w:rsid w:val="00175C3D"/>
    <w:rsid w:val="001764CE"/>
    <w:rsid w:val="0017676A"/>
    <w:rsid w:val="00176E83"/>
    <w:rsid w:val="001776D3"/>
    <w:rsid w:val="001778C7"/>
    <w:rsid w:val="00177A6C"/>
    <w:rsid w:val="00177C92"/>
    <w:rsid w:val="0018222B"/>
    <w:rsid w:val="001823A9"/>
    <w:rsid w:val="00182C13"/>
    <w:rsid w:val="00182D3B"/>
    <w:rsid w:val="0018316F"/>
    <w:rsid w:val="00183FE6"/>
    <w:rsid w:val="001846CC"/>
    <w:rsid w:val="00184BAB"/>
    <w:rsid w:val="00184BBF"/>
    <w:rsid w:val="00184D22"/>
    <w:rsid w:val="00185B17"/>
    <w:rsid w:val="00186726"/>
    <w:rsid w:val="001872FD"/>
    <w:rsid w:val="00187398"/>
    <w:rsid w:val="00187BA0"/>
    <w:rsid w:val="001908CF"/>
    <w:rsid w:val="00190A0F"/>
    <w:rsid w:val="00190F30"/>
    <w:rsid w:val="001912CE"/>
    <w:rsid w:val="0019145F"/>
    <w:rsid w:val="0019173F"/>
    <w:rsid w:val="00191AA8"/>
    <w:rsid w:val="0019244A"/>
    <w:rsid w:val="00192C0D"/>
    <w:rsid w:val="00192E89"/>
    <w:rsid w:val="00192FED"/>
    <w:rsid w:val="0019399F"/>
    <w:rsid w:val="00193D56"/>
    <w:rsid w:val="00193EAF"/>
    <w:rsid w:val="00194E07"/>
    <w:rsid w:val="00194E6A"/>
    <w:rsid w:val="00194F8B"/>
    <w:rsid w:val="001955FC"/>
    <w:rsid w:val="001957FE"/>
    <w:rsid w:val="00195E08"/>
    <w:rsid w:val="00195E9F"/>
    <w:rsid w:val="00195EEF"/>
    <w:rsid w:val="001962EF"/>
    <w:rsid w:val="00196309"/>
    <w:rsid w:val="00196AEB"/>
    <w:rsid w:val="001976A7"/>
    <w:rsid w:val="001A030E"/>
    <w:rsid w:val="001A065E"/>
    <w:rsid w:val="001A1AAD"/>
    <w:rsid w:val="001A2334"/>
    <w:rsid w:val="001A2A9A"/>
    <w:rsid w:val="001A3363"/>
    <w:rsid w:val="001A3C0F"/>
    <w:rsid w:val="001A5395"/>
    <w:rsid w:val="001A579F"/>
    <w:rsid w:val="001A5E24"/>
    <w:rsid w:val="001A617F"/>
    <w:rsid w:val="001A6302"/>
    <w:rsid w:val="001A63F4"/>
    <w:rsid w:val="001A676F"/>
    <w:rsid w:val="001A72FF"/>
    <w:rsid w:val="001A7794"/>
    <w:rsid w:val="001A77A1"/>
    <w:rsid w:val="001A7E30"/>
    <w:rsid w:val="001A7E6B"/>
    <w:rsid w:val="001B03F8"/>
    <w:rsid w:val="001B042B"/>
    <w:rsid w:val="001B1B90"/>
    <w:rsid w:val="001B3411"/>
    <w:rsid w:val="001B3CE2"/>
    <w:rsid w:val="001B3F41"/>
    <w:rsid w:val="001B3F55"/>
    <w:rsid w:val="001B406B"/>
    <w:rsid w:val="001B4371"/>
    <w:rsid w:val="001B442A"/>
    <w:rsid w:val="001B45BB"/>
    <w:rsid w:val="001B4631"/>
    <w:rsid w:val="001B474A"/>
    <w:rsid w:val="001B4CAC"/>
    <w:rsid w:val="001B552B"/>
    <w:rsid w:val="001B5A25"/>
    <w:rsid w:val="001B5A5B"/>
    <w:rsid w:val="001B5CD3"/>
    <w:rsid w:val="001B69C9"/>
    <w:rsid w:val="001B7421"/>
    <w:rsid w:val="001B7B5A"/>
    <w:rsid w:val="001C013A"/>
    <w:rsid w:val="001C0333"/>
    <w:rsid w:val="001C146B"/>
    <w:rsid w:val="001C332C"/>
    <w:rsid w:val="001C4269"/>
    <w:rsid w:val="001C495D"/>
    <w:rsid w:val="001C497D"/>
    <w:rsid w:val="001C6CE7"/>
    <w:rsid w:val="001C72C4"/>
    <w:rsid w:val="001C7CC4"/>
    <w:rsid w:val="001D06DC"/>
    <w:rsid w:val="001D09A2"/>
    <w:rsid w:val="001D161C"/>
    <w:rsid w:val="001D1DE5"/>
    <w:rsid w:val="001D2154"/>
    <w:rsid w:val="001D3316"/>
    <w:rsid w:val="001D366C"/>
    <w:rsid w:val="001D4136"/>
    <w:rsid w:val="001D4846"/>
    <w:rsid w:val="001D5F90"/>
    <w:rsid w:val="001D60CB"/>
    <w:rsid w:val="001D6119"/>
    <w:rsid w:val="001D703D"/>
    <w:rsid w:val="001D70A7"/>
    <w:rsid w:val="001D7158"/>
    <w:rsid w:val="001E02D7"/>
    <w:rsid w:val="001E0C49"/>
    <w:rsid w:val="001E0D4C"/>
    <w:rsid w:val="001E13F9"/>
    <w:rsid w:val="001E163F"/>
    <w:rsid w:val="001E1961"/>
    <w:rsid w:val="001E1BC3"/>
    <w:rsid w:val="001E2504"/>
    <w:rsid w:val="001E3330"/>
    <w:rsid w:val="001E3808"/>
    <w:rsid w:val="001E4C36"/>
    <w:rsid w:val="001E5B5B"/>
    <w:rsid w:val="001E5C58"/>
    <w:rsid w:val="001E5EF7"/>
    <w:rsid w:val="001E6426"/>
    <w:rsid w:val="001F002A"/>
    <w:rsid w:val="001F03AB"/>
    <w:rsid w:val="001F1F11"/>
    <w:rsid w:val="001F2CD9"/>
    <w:rsid w:val="001F333A"/>
    <w:rsid w:val="001F3492"/>
    <w:rsid w:val="001F35F7"/>
    <w:rsid w:val="001F3E5C"/>
    <w:rsid w:val="001F407D"/>
    <w:rsid w:val="001F480E"/>
    <w:rsid w:val="001F4918"/>
    <w:rsid w:val="001F5363"/>
    <w:rsid w:val="001F6D26"/>
    <w:rsid w:val="001F77FA"/>
    <w:rsid w:val="00200F3E"/>
    <w:rsid w:val="00201571"/>
    <w:rsid w:val="00201811"/>
    <w:rsid w:val="00201C52"/>
    <w:rsid w:val="00202540"/>
    <w:rsid w:val="00202AB1"/>
    <w:rsid w:val="00203271"/>
    <w:rsid w:val="002032C6"/>
    <w:rsid w:val="00203A5C"/>
    <w:rsid w:val="00203A8E"/>
    <w:rsid w:val="00203B38"/>
    <w:rsid w:val="00204590"/>
    <w:rsid w:val="00204634"/>
    <w:rsid w:val="002052D3"/>
    <w:rsid w:val="002053A2"/>
    <w:rsid w:val="00205760"/>
    <w:rsid w:val="0020663F"/>
    <w:rsid w:val="00206680"/>
    <w:rsid w:val="00206938"/>
    <w:rsid w:val="002072C9"/>
    <w:rsid w:val="00207372"/>
    <w:rsid w:val="00207401"/>
    <w:rsid w:val="0021000F"/>
    <w:rsid w:val="0021087F"/>
    <w:rsid w:val="0021133A"/>
    <w:rsid w:val="002127ED"/>
    <w:rsid w:val="00212888"/>
    <w:rsid w:val="00212901"/>
    <w:rsid w:val="00213823"/>
    <w:rsid w:val="00213BBA"/>
    <w:rsid w:val="002142F3"/>
    <w:rsid w:val="0021469E"/>
    <w:rsid w:val="00214B56"/>
    <w:rsid w:val="00214BDE"/>
    <w:rsid w:val="00215410"/>
    <w:rsid w:val="0021588B"/>
    <w:rsid w:val="00215F3B"/>
    <w:rsid w:val="002167BA"/>
    <w:rsid w:val="00217351"/>
    <w:rsid w:val="0022048B"/>
    <w:rsid w:val="00220A17"/>
    <w:rsid w:val="002218BC"/>
    <w:rsid w:val="00221952"/>
    <w:rsid w:val="00221D65"/>
    <w:rsid w:val="0022211F"/>
    <w:rsid w:val="0022219E"/>
    <w:rsid w:val="00222A52"/>
    <w:rsid w:val="00223632"/>
    <w:rsid w:val="002248EA"/>
    <w:rsid w:val="00224B73"/>
    <w:rsid w:val="00225509"/>
    <w:rsid w:val="00225B5B"/>
    <w:rsid w:val="002262AE"/>
    <w:rsid w:val="00227324"/>
    <w:rsid w:val="0022777A"/>
    <w:rsid w:val="00230240"/>
    <w:rsid w:val="00232132"/>
    <w:rsid w:val="00232308"/>
    <w:rsid w:val="002328AE"/>
    <w:rsid w:val="00232DEC"/>
    <w:rsid w:val="00233228"/>
    <w:rsid w:val="00233338"/>
    <w:rsid w:val="00233CA0"/>
    <w:rsid w:val="00234578"/>
    <w:rsid w:val="00235686"/>
    <w:rsid w:val="00235B48"/>
    <w:rsid w:val="00235FFF"/>
    <w:rsid w:val="00236437"/>
    <w:rsid w:val="00236F41"/>
    <w:rsid w:val="00237177"/>
    <w:rsid w:val="0023767D"/>
    <w:rsid w:val="002377C3"/>
    <w:rsid w:val="00240678"/>
    <w:rsid w:val="00240FC7"/>
    <w:rsid w:val="00241249"/>
    <w:rsid w:val="002416B8"/>
    <w:rsid w:val="00241762"/>
    <w:rsid w:val="00241920"/>
    <w:rsid w:val="00241F97"/>
    <w:rsid w:val="0024202C"/>
    <w:rsid w:val="00242050"/>
    <w:rsid w:val="00242257"/>
    <w:rsid w:val="0024277A"/>
    <w:rsid w:val="002433CE"/>
    <w:rsid w:val="00243F49"/>
    <w:rsid w:val="00244544"/>
    <w:rsid w:val="00244E21"/>
    <w:rsid w:val="00246903"/>
    <w:rsid w:val="002472D5"/>
    <w:rsid w:val="002479B2"/>
    <w:rsid w:val="002479F6"/>
    <w:rsid w:val="00247E44"/>
    <w:rsid w:val="002501EC"/>
    <w:rsid w:val="00250362"/>
    <w:rsid w:val="00250FC3"/>
    <w:rsid w:val="00250FC8"/>
    <w:rsid w:val="00251123"/>
    <w:rsid w:val="0025130E"/>
    <w:rsid w:val="00251345"/>
    <w:rsid w:val="002518A9"/>
    <w:rsid w:val="002527AE"/>
    <w:rsid w:val="00253489"/>
    <w:rsid w:val="00253CE0"/>
    <w:rsid w:val="00254302"/>
    <w:rsid w:val="00254658"/>
    <w:rsid w:val="00254E6E"/>
    <w:rsid w:val="002558D2"/>
    <w:rsid w:val="0025668A"/>
    <w:rsid w:val="00256806"/>
    <w:rsid w:val="002568E0"/>
    <w:rsid w:val="00256A22"/>
    <w:rsid w:val="0025723F"/>
    <w:rsid w:val="00257879"/>
    <w:rsid w:val="00260617"/>
    <w:rsid w:val="0026112D"/>
    <w:rsid w:val="002615DB"/>
    <w:rsid w:val="00261805"/>
    <w:rsid w:val="00262277"/>
    <w:rsid w:val="00263442"/>
    <w:rsid w:val="00264129"/>
    <w:rsid w:val="00265448"/>
    <w:rsid w:val="00265E71"/>
    <w:rsid w:val="00267084"/>
    <w:rsid w:val="00270731"/>
    <w:rsid w:val="00270C45"/>
    <w:rsid w:val="002715D9"/>
    <w:rsid w:val="00271BB8"/>
    <w:rsid w:val="00272088"/>
    <w:rsid w:val="00273CC2"/>
    <w:rsid w:val="00273D8A"/>
    <w:rsid w:val="00274F73"/>
    <w:rsid w:val="00275284"/>
    <w:rsid w:val="00275EDB"/>
    <w:rsid w:val="00275FEC"/>
    <w:rsid w:val="002771A2"/>
    <w:rsid w:val="00277600"/>
    <w:rsid w:val="0027788F"/>
    <w:rsid w:val="00277B33"/>
    <w:rsid w:val="00277E2F"/>
    <w:rsid w:val="002800AB"/>
    <w:rsid w:val="0028097E"/>
    <w:rsid w:val="00280FF8"/>
    <w:rsid w:val="00281CD9"/>
    <w:rsid w:val="0028231A"/>
    <w:rsid w:val="0028259B"/>
    <w:rsid w:val="00282924"/>
    <w:rsid w:val="00282939"/>
    <w:rsid w:val="00283748"/>
    <w:rsid w:val="00283FF5"/>
    <w:rsid w:val="0028415D"/>
    <w:rsid w:val="0028464A"/>
    <w:rsid w:val="0028502B"/>
    <w:rsid w:val="00285DBC"/>
    <w:rsid w:val="00286AC1"/>
    <w:rsid w:val="002873C1"/>
    <w:rsid w:val="00290FC8"/>
    <w:rsid w:val="00291BF3"/>
    <w:rsid w:val="002922D1"/>
    <w:rsid w:val="00292CC9"/>
    <w:rsid w:val="00293116"/>
    <w:rsid w:val="002937A0"/>
    <w:rsid w:val="00293DEE"/>
    <w:rsid w:val="002947D9"/>
    <w:rsid w:val="0029511F"/>
    <w:rsid w:val="00295239"/>
    <w:rsid w:val="002956AC"/>
    <w:rsid w:val="002957DB"/>
    <w:rsid w:val="00295DF0"/>
    <w:rsid w:val="00296716"/>
    <w:rsid w:val="00296D8A"/>
    <w:rsid w:val="002972BB"/>
    <w:rsid w:val="00297611"/>
    <w:rsid w:val="00297667"/>
    <w:rsid w:val="00297E80"/>
    <w:rsid w:val="002A1806"/>
    <w:rsid w:val="002A36F9"/>
    <w:rsid w:val="002A37B6"/>
    <w:rsid w:val="002A391F"/>
    <w:rsid w:val="002A3A6A"/>
    <w:rsid w:val="002A40B2"/>
    <w:rsid w:val="002A44AF"/>
    <w:rsid w:val="002A4E36"/>
    <w:rsid w:val="002A4EE7"/>
    <w:rsid w:val="002A5149"/>
    <w:rsid w:val="002A541E"/>
    <w:rsid w:val="002A5468"/>
    <w:rsid w:val="002A5A83"/>
    <w:rsid w:val="002A5DE1"/>
    <w:rsid w:val="002A65DF"/>
    <w:rsid w:val="002B0141"/>
    <w:rsid w:val="002B01D9"/>
    <w:rsid w:val="002B02D3"/>
    <w:rsid w:val="002B0948"/>
    <w:rsid w:val="002B10A1"/>
    <w:rsid w:val="002B1528"/>
    <w:rsid w:val="002B1851"/>
    <w:rsid w:val="002B3D41"/>
    <w:rsid w:val="002B413C"/>
    <w:rsid w:val="002B4DC5"/>
    <w:rsid w:val="002B50E7"/>
    <w:rsid w:val="002B649A"/>
    <w:rsid w:val="002B6B88"/>
    <w:rsid w:val="002B766B"/>
    <w:rsid w:val="002B7F5D"/>
    <w:rsid w:val="002C19A5"/>
    <w:rsid w:val="002C1AB4"/>
    <w:rsid w:val="002C1E05"/>
    <w:rsid w:val="002C35E5"/>
    <w:rsid w:val="002C59BC"/>
    <w:rsid w:val="002C5A54"/>
    <w:rsid w:val="002C689B"/>
    <w:rsid w:val="002C7396"/>
    <w:rsid w:val="002D02D6"/>
    <w:rsid w:val="002D062C"/>
    <w:rsid w:val="002D079B"/>
    <w:rsid w:val="002D0A3F"/>
    <w:rsid w:val="002D0DB3"/>
    <w:rsid w:val="002D159E"/>
    <w:rsid w:val="002D1B3B"/>
    <w:rsid w:val="002D240C"/>
    <w:rsid w:val="002D2EA6"/>
    <w:rsid w:val="002D3005"/>
    <w:rsid w:val="002D30FB"/>
    <w:rsid w:val="002D354D"/>
    <w:rsid w:val="002D4006"/>
    <w:rsid w:val="002D4F53"/>
    <w:rsid w:val="002D51CC"/>
    <w:rsid w:val="002D51E8"/>
    <w:rsid w:val="002D5359"/>
    <w:rsid w:val="002D55A7"/>
    <w:rsid w:val="002D59FB"/>
    <w:rsid w:val="002D5A97"/>
    <w:rsid w:val="002D5C3F"/>
    <w:rsid w:val="002D6131"/>
    <w:rsid w:val="002D6A6D"/>
    <w:rsid w:val="002D6B4D"/>
    <w:rsid w:val="002D6B7E"/>
    <w:rsid w:val="002D76FA"/>
    <w:rsid w:val="002D7FAB"/>
    <w:rsid w:val="002E039E"/>
    <w:rsid w:val="002E0645"/>
    <w:rsid w:val="002E092D"/>
    <w:rsid w:val="002E099B"/>
    <w:rsid w:val="002E0B36"/>
    <w:rsid w:val="002E0D3B"/>
    <w:rsid w:val="002E0F23"/>
    <w:rsid w:val="002E3DFD"/>
    <w:rsid w:val="002E4C6E"/>
    <w:rsid w:val="002E503B"/>
    <w:rsid w:val="002E5D63"/>
    <w:rsid w:val="002E5E63"/>
    <w:rsid w:val="002E7B24"/>
    <w:rsid w:val="002E7B36"/>
    <w:rsid w:val="002F0955"/>
    <w:rsid w:val="002F2535"/>
    <w:rsid w:val="002F3293"/>
    <w:rsid w:val="002F3557"/>
    <w:rsid w:val="002F377F"/>
    <w:rsid w:val="002F41F1"/>
    <w:rsid w:val="002F4C8A"/>
    <w:rsid w:val="002F5319"/>
    <w:rsid w:val="002F56C4"/>
    <w:rsid w:val="002F5AC8"/>
    <w:rsid w:val="002F737C"/>
    <w:rsid w:val="002F7F11"/>
    <w:rsid w:val="00300446"/>
    <w:rsid w:val="00300860"/>
    <w:rsid w:val="00300E09"/>
    <w:rsid w:val="00300F46"/>
    <w:rsid w:val="00301675"/>
    <w:rsid w:val="00302199"/>
    <w:rsid w:val="003028CC"/>
    <w:rsid w:val="00302CF5"/>
    <w:rsid w:val="003042D8"/>
    <w:rsid w:val="003048BA"/>
    <w:rsid w:val="003053A5"/>
    <w:rsid w:val="003059FF"/>
    <w:rsid w:val="0030600A"/>
    <w:rsid w:val="0030665A"/>
    <w:rsid w:val="003076BF"/>
    <w:rsid w:val="00310161"/>
    <w:rsid w:val="00310B2B"/>
    <w:rsid w:val="00311EB8"/>
    <w:rsid w:val="00311ED3"/>
    <w:rsid w:val="00311F9F"/>
    <w:rsid w:val="00312E7E"/>
    <w:rsid w:val="00313B64"/>
    <w:rsid w:val="00314349"/>
    <w:rsid w:val="00314D94"/>
    <w:rsid w:val="003151D9"/>
    <w:rsid w:val="00315DD1"/>
    <w:rsid w:val="003162EB"/>
    <w:rsid w:val="003165D5"/>
    <w:rsid w:val="003166A3"/>
    <w:rsid w:val="003166C0"/>
    <w:rsid w:val="003176D1"/>
    <w:rsid w:val="00317C2E"/>
    <w:rsid w:val="00317D1A"/>
    <w:rsid w:val="003201F0"/>
    <w:rsid w:val="00320616"/>
    <w:rsid w:val="003208FF"/>
    <w:rsid w:val="00320DA7"/>
    <w:rsid w:val="00321087"/>
    <w:rsid w:val="003219C6"/>
    <w:rsid w:val="00321A41"/>
    <w:rsid w:val="003231F6"/>
    <w:rsid w:val="003239BF"/>
    <w:rsid w:val="0032449F"/>
    <w:rsid w:val="00324B64"/>
    <w:rsid w:val="00324D5C"/>
    <w:rsid w:val="00324FF5"/>
    <w:rsid w:val="00325C18"/>
    <w:rsid w:val="00325C2B"/>
    <w:rsid w:val="00326344"/>
    <w:rsid w:val="003270B1"/>
    <w:rsid w:val="00327112"/>
    <w:rsid w:val="003273A1"/>
    <w:rsid w:val="003302C1"/>
    <w:rsid w:val="003304EE"/>
    <w:rsid w:val="0033124A"/>
    <w:rsid w:val="0033159D"/>
    <w:rsid w:val="0033165E"/>
    <w:rsid w:val="00332BA1"/>
    <w:rsid w:val="003341C1"/>
    <w:rsid w:val="00334610"/>
    <w:rsid w:val="00334CD3"/>
    <w:rsid w:val="00334D42"/>
    <w:rsid w:val="0033579B"/>
    <w:rsid w:val="003368CC"/>
    <w:rsid w:val="00336F99"/>
    <w:rsid w:val="00337AC2"/>
    <w:rsid w:val="00340CD2"/>
    <w:rsid w:val="00340F7C"/>
    <w:rsid w:val="003411A1"/>
    <w:rsid w:val="00341367"/>
    <w:rsid w:val="00341D18"/>
    <w:rsid w:val="00341D46"/>
    <w:rsid w:val="003424CE"/>
    <w:rsid w:val="003454E6"/>
    <w:rsid w:val="0034600E"/>
    <w:rsid w:val="00346287"/>
    <w:rsid w:val="00346981"/>
    <w:rsid w:val="00346C17"/>
    <w:rsid w:val="00347281"/>
    <w:rsid w:val="0034764D"/>
    <w:rsid w:val="00347828"/>
    <w:rsid w:val="003478A1"/>
    <w:rsid w:val="00347D88"/>
    <w:rsid w:val="00350D20"/>
    <w:rsid w:val="0035158E"/>
    <w:rsid w:val="0035232B"/>
    <w:rsid w:val="00352387"/>
    <w:rsid w:val="00352413"/>
    <w:rsid w:val="00352F6B"/>
    <w:rsid w:val="00353375"/>
    <w:rsid w:val="00353670"/>
    <w:rsid w:val="00353FBE"/>
    <w:rsid w:val="003544A8"/>
    <w:rsid w:val="00355429"/>
    <w:rsid w:val="0035622F"/>
    <w:rsid w:val="00357736"/>
    <w:rsid w:val="00357B2A"/>
    <w:rsid w:val="00360022"/>
    <w:rsid w:val="0036026F"/>
    <w:rsid w:val="00360BA9"/>
    <w:rsid w:val="003616CB"/>
    <w:rsid w:val="003625B0"/>
    <w:rsid w:val="00362830"/>
    <w:rsid w:val="00364512"/>
    <w:rsid w:val="0036487D"/>
    <w:rsid w:val="00364A3D"/>
    <w:rsid w:val="00364DE0"/>
    <w:rsid w:val="00365480"/>
    <w:rsid w:val="003655FB"/>
    <w:rsid w:val="00365D4E"/>
    <w:rsid w:val="00365E4A"/>
    <w:rsid w:val="003667FE"/>
    <w:rsid w:val="00366D76"/>
    <w:rsid w:val="003677EF"/>
    <w:rsid w:val="00367ECB"/>
    <w:rsid w:val="00370BC2"/>
    <w:rsid w:val="00370FD1"/>
    <w:rsid w:val="0037124A"/>
    <w:rsid w:val="00372360"/>
    <w:rsid w:val="0037315F"/>
    <w:rsid w:val="003731D0"/>
    <w:rsid w:val="0037364E"/>
    <w:rsid w:val="00373859"/>
    <w:rsid w:val="003740FA"/>
    <w:rsid w:val="0037468F"/>
    <w:rsid w:val="00374846"/>
    <w:rsid w:val="00374A58"/>
    <w:rsid w:val="0037521D"/>
    <w:rsid w:val="003758EB"/>
    <w:rsid w:val="00377186"/>
    <w:rsid w:val="0037735B"/>
    <w:rsid w:val="00377779"/>
    <w:rsid w:val="0038097D"/>
    <w:rsid w:val="00380A3D"/>
    <w:rsid w:val="00380DF0"/>
    <w:rsid w:val="00381394"/>
    <w:rsid w:val="003816A7"/>
    <w:rsid w:val="003833B0"/>
    <w:rsid w:val="00383716"/>
    <w:rsid w:val="00383AD7"/>
    <w:rsid w:val="00383D60"/>
    <w:rsid w:val="0038411C"/>
    <w:rsid w:val="00384580"/>
    <w:rsid w:val="003845C9"/>
    <w:rsid w:val="00384803"/>
    <w:rsid w:val="00385525"/>
    <w:rsid w:val="00385C4F"/>
    <w:rsid w:val="00385C74"/>
    <w:rsid w:val="003861B8"/>
    <w:rsid w:val="003867C8"/>
    <w:rsid w:val="00386D1E"/>
    <w:rsid w:val="0038758C"/>
    <w:rsid w:val="003877EE"/>
    <w:rsid w:val="00387CCD"/>
    <w:rsid w:val="003907CD"/>
    <w:rsid w:val="003908DB"/>
    <w:rsid w:val="003908DD"/>
    <w:rsid w:val="00390B9A"/>
    <w:rsid w:val="00390C56"/>
    <w:rsid w:val="00390E28"/>
    <w:rsid w:val="0039137C"/>
    <w:rsid w:val="003918DB"/>
    <w:rsid w:val="00391A1B"/>
    <w:rsid w:val="00393064"/>
    <w:rsid w:val="00393E5B"/>
    <w:rsid w:val="003940A5"/>
    <w:rsid w:val="00394ADE"/>
    <w:rsid w:val="00394DB1"/>
    <w:rsid w:val="0039550C"/>
    <w:rsid w:val="00395B80"/>
    <w:rsid w:val="003A028E"/>
    <w:rsid w:val="003A1007"/>
    <w:rsid w:val="003A1718"/>
    <w:rsid w:val="003A271D"/>
    <w:rsid w:val="003A375E"/>
    <w:rsid w:val="003A3951"/>
    <w:rsid w:val="003A39AA"/>
    <w:rsid w:val="003A4203"/>
    <w:rsid w:val="003A47C9"/>
    <w:rsid w:val="003A65E4"/>
    <w:rsid w:val="003A718E"/>
    <w:rsid w:val="003A7396"/>
    <w:rsid w:val="003A76A6"/>
    <w:rsid w:val="003A7995"/>
    <w:rsid w:val="003B035D"/>
    <w:rsid w:val="003B0552"/>
    <w:rsid w:val="003B0C35"/>
    <w:rsid w:val="003B2E82"/>
    <w:rsid w:val="003B43C4"/>
    <w:rsid w:val="003B556A"/>
    <w:rsid w:val="003B583E"/>
    <w:rsid w:val="003B58F4"/>
    <w:rsid w:val="003B636A"/>
    <w:rsid w:val="003B63AE"/>
    <w:rsid w:val="003B6B57"/>
    <w:rsid w:val="003B6CEC"/>
    <w:rsid w:val="003B6F78"/>
    <w:rsid w:val="003B7524"/>
    <w:rsid w:val="003B7731"/>
    <w:rsid w:val="003B7B3D"/>
    <w:rsid w:val="003B7B9B"/>
    <w:rsid w:val="003B7C0D"/>
    <w:rsid w:val="003C0086"/>
    <w:rsid w:val="003C016C"/>
    <w:rsid w:val="003C0340"/>
    <w:rsid w:val="003C076A"/>
    <w:rsid w:val="003C0785"/>
    <w:rsid w:val="003C0BE6"/>
    <w:rsid w:val="003C0D2E"/>
    <w:rsid w:val="003C186D"/>
    <w:rsid w:val="003C2033"/>
    <w:rsid w:val="003C214C"/>
    <w:rsid w:val="003C2CA8"/>
    <w:rsid w:val="003C482F"/>
    <w:rsid w:val="003C4A58"/>
    <w:rsid w:val="003C4CD7"/>
    <w:rsid w:val="003C5169"/>
    <w:rsid w:val="003C55B1"/>
    <w:rsid w:val="003C59DF"/>
    <w:rsid w:val="003C6A8C"/>
    <w:rsid w:val="003C6D24"/>
    <w:rsid w:val="003C6D97"/>
    <w:rsid w:val="003C71F9"/>
    <w:rsid w:val="003C73F0"/>
    <w:rsid w:val="003C7E4B"/>
    <w:rsid w:val="003D0260"/>
    <w:rsid w:val="003D0658"/>
    <w:rsid w:val="003D1B5C"/>
    <w:rsid w:val="003D1DD9"/>
    <w:rsid w:val="003D22DD"/>
    <w:rsid w:val="003D2DEF"/>
    <w:rsid w:val="003D318A"/>
    <w:rsid w:val="003D329F"/>
    <w:rsid w:val="003D3EB1"/>
    <w:rsid w:val="003D45D5"/>
    <w:rsid w:val="003D5003"/>
    <w:rsid w:val="003D5598"/>
    <w:rsid w:val="003D57F6"/>
    <w:rsid w:val="003D61AB"/>
    <w:rsid w:val="003D7945"/>
    <w:rsid w:val="003D7F62"/>
    <w:rsid w:val="003E0065"/>
    <w:rsid w:val="003E01D0"/>
    <w:rsid w:val="003E1680"/>
    <w:rsid w:val="003E2266"/>
    <w:rsid w:val="003E36A0"/>
    <w:rsid w:val="003E3A16"/>
    <w:rsid w:val="003E3CAA"/>
    <w:rsid w:val="003E3E1F"/>
    <w:rsid w:val="003E42AE"/>
    <w:rsid w:val="003E4B7C"/>
    <w:rsid w:val="003E520F"/>
    <w:rsid w:val="003E563D"/>
    <w:rsid w:val="003E5BAB"/>
    <w:rsid w:val="003E609E"/>
    <w:rsid w:val="003E60F2"/>
    <w:rsid w:val="003E66B5"/>
    <w:rsid w:val="003E6889"/>
    <w:rsid w:val="003E68F9"/>
    <w:rsid w:val="003E6C75"/>
    <w:rsid w:val="003E6EC6"/>
    <w:rsid w:val="003E751C"/>
    <w:rsid w:val="003F0543"/>
    <w:rsid w:val="003F09EC"/>
    <w:rsid w:val="003F165C"/>
    <w:rsid w:val="003F1D48"/>
    <w:rsid w:val="003F2794"/>
    <w:rsid w:val="003F2A38"/>
    <w:rsid w:val="003F2FD2"/>
    <w:rsid w:val="003F32BC"/>
    <w:rsid w:val="003F345A"/>
    <w:rsid w:val="003F440E"/>
    <w:rsid w:val="003F47EB"/>
    <w:rsid w:val="003F5866"/>
    <w:rsid w:val="003F619E"/>
    <w:rsid w:val="003F6501"/>
    <w:rsid w:val="003F6550"/>
    <w:rsid w:val="003F6E42"/>
    <w:rsid w:val="003F7A34"/>
    <w:rsid w:val="003F7B38"/>
    <w:rsid w:val="003F7E56"/>
    <w:rsid w:val="00400128"/>
    <w:rsid w:val="004003CA"/>
    <w:rsid w:val="00400751"/>
    <w:rsid w:val="004011EB"/>
    <w:rsid w:val="0040230B"/>
    <w:rsid w:val="00402641"/>
    <w:rsid w:val="00402797"/>
    <w:rsid w:val="00402FC9"/>
    <w:rsid w:val="004030A9"/>
    <w:rsid w:val="00403E6A"/>
    <w:rsid w:val="00403F59"/>
    <w:rsid w:val="00404356"/>
    <w:rsid w:val="00405631"/>
    <w:rsid w:val="0040595E"/>
    <w:rsid w:val="00405A5A"/>
    <w:rsid w:val="0040622F"/>
    <w:rsid w:val="004063D1"/>
    <w:rsid w:val="00406915"/>
    <w:rsid w:val="00407B14"/>
    <w:rsid w:val="00410765"/>
    <w:rsid w:val="0041090E"/>
    <w:rsid w:val="00412524"/>
    <w:rsid w:val="00412E77"/>
    <w:rsid w:val="004144D2"/>
    <w:rsid w:val="00414571"/>
    <w:rsid w:val="00414661"/>
    <w:rsid w:val="004147D7"/>
    <w:rsid w:val="0041518D"/>
    <w:rsid w:val="004156C1"/>
    <w:rsid w:val="00415E21"/>
    <w:rsid w:val="004171F2"/>
    <w:rsid w:val="0041769E"/>
    <w:rsid w:val="00417752"/>
    <w:rsid w:val="00417965"/>
    <w:rsid w:val="00417C86"/>
    <w:rsid w:val="00417E9A"/>
    <w:rsid w:val="00420683"/>
    <w:rsid w:val="00420EA8"/>
    <w:rsid w:val="00420F25"/>
    <w:rsid w:val="00421235"/>
    <w:rsid w:val="004227A5"/>
    <w:rsid w:val="004231A6"/>
    <w:rsid w:val="004238EC"/>
    <w:rsid w:val="00423A59"/>
    <w:rsid w:val="00424434"/>
    <w:rsid w:val="0042467A"/>
    <w:rsid w:val="00424805"/>
    <w:rsid w:val="004248E8"/>
    <w:rsid w:val="00424DA4"/>
    <w:rsid w:val="00424DC7"/>
    <w:rsid w:val="004252EA"/>
    <w:rsid w:val="00425356"/>
    <w:rsid w:val="0042577E"/>
    <w:rsid w:val="00425F3D"/>
    <w:rsid w:val="0042608F"/>
    <w:rsid w:val="00426A25"/>
    <w:rsid w:val="00426A34"/>
    <w:rsid w:val="004279AB"/>
    <w:rsid w:val="00427E5E"/>
    <w:rsid w:val="004315A5"/>
    <w:rsid w:val="00431B19"/>
    <w:rsid w:val="00431D11"/>
    <w:rsid w:val="00432634"/>
    <w:rsid w:val="0043286C"/>
    <w:rsid w:val="00433854"/>
    <w:rsid w:val="00434378"/>
    <w:rsid w:val="00434967"/>
    <w:rsid w:val="00434C43"/>
    <w:rsid w:val="00434FAA"/>
    <w:rsid w:val="00435CFD"/>
    <w:rsid w:val="00435D71"/>
    <w:rsid w:val="0043676B"/>
    <w:rsid w:val="0043761E"/>
    <w:rsid w:val="00437894"/>
    <w:rsid w:val="00437BC9"/>
    <w:rsid w:val="0044189E"/>
    <w:rsid w:val="00441E6A"/>
    <w:rsid w:val="00442039"/>
    <w:rsid w:val="00442492"/>
    <w:rsid w:val="004424B9"/>
    <w:rsid w:val="00442A28"/>
    <w:rsid w:val="00442C7A"/>
    <w:rsid w:val="00443D86"/>
    <w:rsid w:val="0044470A"/>
    <w:rsid w:val="0044482D"/>
    <w:rsid w:val="004453A7"/>
    <w:rsid w:val="004462F4"/>
    <w:rsid w:val="0044657E"/>
    <w:rsid w:val="0044724F"/>
    <w:rsid w:val="0044744A"/>
    <w:rsid w:val="00450941"/>
    <w:rsid w:val="00450DCD"/>
    <w:rsid w:val="00451084"/>
    <w:rsid w:val="004510FD"/>
    <w:rsid w:val="004511B7"/>
    <w:rsid w:val="0045165D"/>
    <w:rsid w:val="004528DF"/>
    <w:rsid w:val="00452AE0"/>
    <w:rsid w:val="004530EC"/>
    <w:rsid w:val="00453134"/>
    <w:rsid w:val="00453825"/>
    <w:rsid w:val="00453EA8"/>
    <w:rsid w:val="00454EF7"/>
    <w:rsid w:val="0045523A"/>
    <w:rsid w:val="0045594E"/>
    <w:rsid w:val="00455CD8"/>
    <w:rsid w:val="00456028"/>
    <w:rsid w:val="00456058"/>
    <w:rsid w:val="004566E5"/>
    <w:rsid w:val="004568CC"/>
    <w:rsid w:val="0045768D"/>
    <w:rsid w:val="00457963"/>
    <w:rsid w:val="00461231"/>
    <w:rsid w:val="00461599"/>
    <w:rsid w:val="00461643"/>
    <w:rsid w:val="004624C9"/>
    <w:rsid w:val="00462C80"/>
    <w:rsid w:val="00464081"/>
    <w:rsid w:val="004642AB"/>
    <w:rsid w:val="0046437F"/>
    <w:rsid w:val="004647A6"/>
    <w:rsid w:val="00464A35"/>
    <w:rsid w:val="0046570B"/>
    <w:rsid w:val="00465F62"/>
    <w:rsid w:val="004679E2"/>
    <w:rsid w:val="00470219"/>
    <w:rsid w:val="004703FE"/>
    <w:rsid w:val="004709E1"/>
    <w:rsid w:val="004713C6"/>
    <w:rsid w:val="004717B9"/>
    <w:rsid w:val="00471C9A"/>
    <w:rsid w:val="00472EFA"/>
    <w:rsid w:val="004733D4"/>
    <w:rsid w:val="0047352E"/>
    <w:rsid w:val="004745C6"/>
    <w:rsid w:val="004752DA"/>
    <w:rsid w:val="00476341"/>
    <w:rsid w:val="0047657E"/>
    <w:rsid w:val="004768E2"/>
    <w:rsid w:val="00476B8C"/>
    <w:rsid w:val="004773A5"/>
    <w:rsid w:val="00477587"/>
    <w:rsid w:val="004775DA"/>
    <w:rsid w:val="004777EC"/>
    <w:rsid w:val="00477B09"/>
    <w:rsid w:val="00477B92"/>
    <w:rsid w:val="0048016A"/>
    <w:rsid w:val="004806B8"/>
    <w:rsid w:val="00480FC6"/>
    <w:rsid w:val="004817CD"/>
    <w:rsid w:val="004818BA"/>
    <w:rsid w:val="0048203A"/>
    <w:rsid w:val="0048274F"/>
    <w:rsid w:val="0048324C"/>
    <w:rsid w:val="00483B33"/>
    <w:rsid w:val="00483FC4"/>
    <w:rsid w:val="00484756"/>
    <w:rsid w:val="00484CD4"/>
    <w:rsid w:val="00486E94"/>
    <w:rsid w:val="004870B0"/>
    <w:rsid w:val="0048777C"/>
    <w:rsid w:val="00487FDE"/>
    <w:rsid w:val="00490199"/>
    <w:rsid w:val="00490D51"/>
    <w:rsid w:val="004918DE"/>
    <w:rsid w:val="00491DF8"/>
    <w:rsid w:val="00491EAB"/>
    <w:rsid w:val="004928D5"/>
    <w:rsid w:val="0049294A"/>
    <w:rsid w:val="00493F54"/>
    <w:rsid w:val="00495447"/>
    <w:rsid w:val="004969D5"/>
    <w:rsid w:val="00497562"/>
    <w:rsid w:val="0049777E"/>
    <w:rsid w:val="004978FB"/>
    <w:rsid w:val="00497EE4"/>
    <w:rsid w:val="004A096A"/>
    <w:rsid w:val="004A09D8"/>
    <w:rsid w:val="004A1F28"/>
    <w:rsid w:val="004A2091"/>
    <w:rsid w:val="004A22BE"/>
    <w:rsid w:val="004A3148"/>
    <w:rsid w:val="004A3612"/>
    <w:rsid w:val="004A36BC"/>
    <w:rsid w:val="004A3CB7"/>
    <w:rsid w:val="004A473D"/>
    <w:rsid w:val="004A47DC"/>
    <w:rsid w:val="004A4F47"/>
    <w:rsid w:val="004A64D4"/>
    <w:rsid w:val="004A70F1"/>
    <w:rsid w:val="004A72F0"/>
    <w:rsid w:val="004B1649"/>
    <w:rsid w:val="004B230B"/>
    <w:rsid w:val="004B2985"/>
    <w:rsid w:val="004B348E"/>
    <w:rsid w:val="004B397B"/>
    <w:rsid w:val="004B3AD1"/>
    <w:rsid w:val="004B5018"/>
    <w:rsid w:val="004B5055"/>
    <w:rsid w:val="004B542C"/>
    <w:rsid w:val="004B5F49"/>
    <w:rsid w:val="004B62B6"/>
    <w:rsid w:val="004B72F0"/>
    <w:rsid w:val="004B74EF"/>
    <w:rsid w:val="004C002D"/>
    <w:rsid w:val="004C095D"/>
    <w:rsid w:val="004C0D93"/>
    <w:rsid w:val="004C19A3"/>
    <w:rsid w:val="004C1F0F"/>
    <w:rsid w:val="004C26C5"/>
    <w:rsid w:val="004C3E25"/>
    <w:rsid w:val="004C4905"/>
    <w:rsid w:val="004C4CDE"/>
    <w:rsid w:val="004C521C"/>
    <w:rsid w:val="004C55AC"/>
    <w:rsid w:val="004C58CD"/>
    <w:rsid w:val="004C7043"/>
    <w:rsid w:val="004C7762"/>
    <w:rsid w:val="004C7D44"/>
    <w:rsid w:val="004D06AF"/>
    <w:rsid w:val="004D07D4"/>
    <w:rsid w:val="004D09BE"/>
    <w:rsid w:val="004D0BF1"/>
    <w:rsid w:val="004D26BB"/>
    <w:rsid w:val="004D2AE4"/>
    <w:rsid w:val="004D31D2"/>
    <w:rsid w:val="004D3BE5"/>
    <w:rsid w:val="004D55D1"/>
    <w:rsid w:val="004D59BF"/>
    <w:rsid w:val="004D5E36"/>
    <w:rsid w:val="004D64FB"/>
    <w:rsid w:val="004D65A4"/>
    <w:rsid w:val="004D7374"/>
    <w:rsid w:val="004E032A"/>
    <w:rsid w:val="004E09F5"/>
    <w:rsid w:val="004E0BBD"/>
    <w:rsid w:val="004E1763"/>
    <w:rsid w:val="004E1FF3"/>
    <w:rsid w:val="004E2045"/>
    <w:rsid w:val="004E2259"/>
    <w:rsid w:val="004E2FFA"/>
    <w:rsid w:val="004E3AC8"/>
    <w:rsid w:val="004E3D1B"/>
    <w:rsid w:val="004E4B6E"/>
    <w:rsid w:val="004E57D2"/>
    <w:rsid w:val="004E5C88"/>
    <w:rsid w:val="004E6582"/>
    <w:rsid w:val="004E6A60"/>
    <w:rsid w:val="004F0527"/>
    <w:rsid w:val="004F091B"/>
    <w:rsid w:val="004F0988"/>
    <w:rsid w:val="004F34EB"/>
    <w:rsid w:val="004F36F3"/>
    <w:rsid w:val="004F3925"/>
    <w:rsid w:val="004F3A74"/>
    <w:rsid w:val="004F3B48"/>
    <w:rsid w:val="004F47C3"/>
    <w:rsid w:val="004F53D3"/>
    <w:rsid w:val="004F64F5"/>
    <w:rsid w:val="004F65FA"/>
    <w:rsid w:val="004F6E5C"/>
    <w:rsid w:val="004F7672"/>
    <w:rsid w:val="0050028B"/>
    <w:rsid w:val="00500E6C"/>
    <w:rsid w:val="0050189C"/>
    <w:rsid w:val="00502517"/>
    <w:rsid w:val="00503A11"/>
    <w:rsid w:val="00503E40"/>
    <w:rsid w:val="005049BE"/>
    <w:rsid w:val="00504AD7"/>
    <w:rsid w:val="00505089"/>
    <w:rsid w:val="005064D6"/>
    <w:rsid w:val="00506A48"/>
    <w:rsid w:val="00506E5B"/>
    <w:rsid w:val="0050731B"/>
    <w:rsid w:val="0050796A"/>
    <w:rsid w:val="00507C54"/>
    <w:rsid w:val="00507E94"/>
    <w:rsid w:val="00507F39"/>
    <w:rsid w:val="00507FCF"/>
    <w:rsid w:val="005109B3"/>
    <w:rsid w:val="005119D5"/>
    <w:rsid w:val="005124EC"/>
    <w:rsid w:val="0051276F"/>
    <w:rsid w:val="005127B6"/>
    <w:rsid w:val="00512F5C"/>
    <w:rsid w:val="0051355B"/>
    <w:rsid w:val="005137E3"/>
    <w:rsid w:val="00515A09"/>
    <w:rsid w:val="005164CC"/>
    <w:rsid w:val="005168FC"/>
    <w:rsid w:val="00516F4B"/>
    <w:rsid w:val="00520124"/>
    <w:rsid w:val="005201D3"/>
    <w:rsid w:val="005202DF"/>
    <w:rsid w:val="005210E9"/>
    <w:rsid w:val="0052161E"/>
    <w:rsid w:val="00521823"/>
    <w:rsid w:val="005219C1"/>
    <w:rsid w:val="00521A2E"/>
    <w:rsid w:val="00521F22"/>
    <w:rsid w:val="005224B7"/>
    <w:rsid w:val="00522F37"/>
    <w:rsid w:val="00523552"/>
    <w:rsid w:val="005243F3"/>
    <w:rsid w:val="005246C2"/>
    <w:rsid w:val="005250CF"/>
    <w:rsid w:val="00525267"/>
    <w:rsid w:val="005257BB"/>
    <w:rsid w:val="005261A0"/>
    <w:rsid w:val="005263AE"/>
    <w:rsid w:val="00526A07"/>
    <w:rsid w:val="00527DDB"/>
    <w:rsid w:val="00527EC4"/>
    <w:rsid w:val="00530E1A"/>
    <w:rsid w:val="0053125A"/>
    <w:rsid w:val="00531CD2"/>
    <w:rsid w:val="0053283D"/>
    <w:rsid w:val="0053317F"/>
    <w:rsid w:val="00533CD1"/>
    <w:rsid w:val="0053436D"/>
    <w:rsid w:val="005347C7"/>
    <w:rsid w:val="00534E3F"/>
    <w:rsid w:val="00535320"/>
    <w:rsid w:val="00535811"/>
    <w:rsid w:val="00535986"/>
    <w:rsid w:val="00536335"/>
    <w:rsid w:val="005369E9"/>
    <w:rsid w:val="00536A97"/>
    <w:rsid w:val="00536DF1"/>
    <w:rsid w:val="00536E0E"/>
    <w:rsid w:val="0053711B"/>
    <w:rsid w:val="0053767F"/>
    <w:rsid w:val="00537E39"/>
    <w:rsid w:val="00540619"/>
    <w:rsid w:val="0054118A"/>
    <w:rsid w:val="00541270"/>
    <w:rsid w:val="00541B2E"/>
    <w:rsid w:val="005429DC"/>
    <w:rsid w:val="005429EA"/>
    <w:rsid w:val="00544918"/>
    <w:rsid w:val="00545501"/>
    <w:rsid w:val="00545694"/>
    <w:rsid w:val="00546070"/>
    <w:rsid w:val="005471F7"/>
    <w:rsid w:val="005479BA"/>
    <w:rsid w:val="00547D15"/>
    <w:rsid w:val="00550854"/>
    <w:rsid w:val="00551C66"/>
    <w:rsid w:val="005520B2"/>
    <w:rsid w:val="0055247F"/>
    <w:rsid w:val="00552FEE"/>
    <w:rsid w:val="00553645"/>
    <w:rsid w:val="005536F4"/>
    <w:rsid w:val="00553ABE"/>
    <w:rsid w:val="00553EE6"/>
    <w:rsid w:val="005547FE"/>
    <w:rsid w:val="00554F1F"/>
    <w:rsid w:val="00555033"/>
    <w:rsid w:val="00555689"/>
    <w:rsid w:val="0055577E"/>
    <w:rsid w:val="00555A17"/>
    <w:rsid w:val="00555F66"/>
    <w:rsid w:val="00556E6D"/>
    <w:rsid w:val="005574FC"/>
    <w:rsid w:val="00557920"/>
    <w:rsid w:val="005579A9"/>
    <w:rsid w:val="00560047"/>
    <w:rsid w:val="00560090"/>
    <w:rsid w:val="0056011E"/>
    <w:rsid w:val="00560362"/>
    <w:rsid w:val="00560770"/>
    <w:rsid w:val="00560800"/>
    <w:rsid w:val="00560B1C"/>
    <w:rsid w:val="00561660"/>
    <w:rsid w:val="0056177B"/>
    <w:rsid w:val="00562B96"/>
    <w:rsid w:val="005634D6"/>
    <w:rsid w:val="00563AC7"/>
    <w:rsid w:val="005645F1"/>
    <w:rsid w:val="00565317"/>
    <w:rsid w:val="00565EC3"/>
    <w:rsid w:val="00566ADB"/>
    <w:rsid w:val="00566B8D"/>
    <w:rsid w:val="00566CE9"/>
    <w:rsid w:val="00566CF9"/>
    <w:rsid w:val="00567ED3"/>
    <w:rsid w:val="00570E00"/>
    <w:rsid w:val="00570F2D"/>
    <w:rsid w:val="00571469"/>
    <w:rsid w:val="00572C39"/>
    <w:rsid w:val="00572C58"/>
    <w:rsid w:val="00572E8D"/>
    <w:rsid w:val="00573695"/>
    <w:rsid w:val="00574B50"/>
    <w:rsid w:val="00574CBE"/>
    <w:rsid w:val="0057535C"/>
    <w:rsid w:val="005760E7"/>
    <w:rsid w:val="005773FB"/>
    <w:rsid w:val="00577786"/>
    <w:rsid w:val="00580389"/>
    <w:rsid w:val="0058148B"/>
    <w:rsid w:val="00581A9E"/>
    <w:rsid w:val="00582197"/>
    <w:rsid w:val="005825D9"/>
    <w:rsid w:val="00584A8A"/>
    <w:rsid w:val="0058501F"/>
    <w:rsid w:val="0058511C"/>
    <w:rsid w:val="00585BC8"/>
    <w:rsid w:val="005861D3"/>
    <w:rsid w:val="0058623F"/>
    <w:rsid w:val="00587908"/>
    <w:rsid w:val="0059023B"/>
    <w:rsid w:val="00590486"/>
    <w:rsid w:val="00590940"/>
    <w:rsid w:val="0059096E"/>
    <w:rsid w:val="005910DF"/>
    <w:rsid w:val="00592596"/>
    <w:rsid w:val="00592754"/>
    <w:rsid w:val="00592C93"/>
    <w:rsid w:val="00592CC8"/>
    <w:rsid w:val="00592E42"/>
    <w:rsid w:val="005940DD"/>
    <w:rsid w:val="00594225"/>
    <w:rsid w:val="00594835"/>
    <w:rsid w:val="0059493E"/>
    <w:rsid w:val="00595DC2"/>
    <w:rsid w:val="00595DFA"/>
    <w:rsid w:val="0059653C"/>
    <w:rsid w:val="00596D96"/>
    <w:rsid w:val="00596E81"/>
    <w:rsid w:val="00597534"/>
    <w:rsid w:val="00597A3D"/>
    <w:rsid w:val="005A16FB"/>
    <w:rsid w:val="005A1D4B"/>
    <w:rsid w:val="005A2647"/>
    <w:rsid w:val="005A2ACA"/>
    <w:rsid w:val="005A2B6C"/>
    <w:rsid w:val="005A2DA0"/>
    <w:rsid w:val="005A3261"/>
    <w:rsid w:val="005A3A48"/>
    <w:rsid w:val="005A410F"/>
    <w:rsid w:val="005A41E9"/>
    <w:rsid w:val="005A4AE0"/>
    <w:rsid w:val="005A68F0"/>
    <w:rsid w:val="005A6B56"/>
    <w:rsid w:val="005A6DCD"/>
    <w:rsid w:val="005A7DB2"/>
    <w:rsid w:val="005A7F33"/>
    <w:rsid w:val="005B0694"/>
    <w:rsid w:val="005B06A6"/>
    <w:rsid w:val="005B1346"/>
    <w:rsid w:val="005B135D"/>
    <w:rsid w:val="005B2045"/>
    <w:rsid w:val="005B26FD"/>
    <w:rsid w:val="005B2B3C"/>
    <w:rsid w:val="005B3250"/>
    <w:rsid w:val="005B3419"/>
    <w:rsid w:val="005B555F"/>
    <w:rsid w:val="005B55D1"/>
    <w:rsid w:val="005B5DA5"/>
    <w:rsid w:val="005B6691"/>
    <w:rsid w:val="005B67AA"/>
    <w:rsid w:val="005B69CC"/>
    <w:rsid w:val="005B7719"/>
    <w:rsid w:val="005B7E27"/>
    <w:rsid w:val="005C0095"/>
    <w:rsid w:val="005C059D"/>
    <w:rsid w:val="005C0D44"/>
    <w:rsid w:val="005C17BE"/>
    <w:rsid w:val="005C1F64"/>
    <w:rsid w:val="005C20CF"/>
    <w:rsid w:val="005C27B5"/>
    <w:rsid w:val="005C3910"/>
    <w:rsid w:val="005C3A1D"/>
    <w:rsid w:val="005C442C"/>
    <w:rsid w:val="005C4741"/>
    <w:rsid w:val="005C4C00"/>
    <w:rsid w:val="005C5926"/>
    <w:rsid w:val="005C5DF6"/>
    <w:rsid w:val="005C5E56"/>
    <w:rsid w:val="005C6A05"/>
    <w:rsid w:val="005C6D48"/>
    <w:rsid w:val="005C76E8"/>
    <w:rsid w:val="005C788E"/>
    <w:rsid w:val="005C79F3"/>
    <w:rsid w:val="005C7C8A"/>
    <w:rsid w:val="005D057A"/>
    <w:rsid w:val="005D1489"/>
    <w:rsid w:val="005D1DAF"/>
    <w:rsid w:val="005D1EAF"/>
    <w:rsid w:val="005D21C6"/>
    <w:rsid w:val="005D2271"/>
    <w:rsid w:val="005D2396"/>
    <w:rsid w:val="005D2A88"/>
    <w:rsid w:val="005D331C"/>
    <w:rsid w:val="005D35A7"/>
    <w:rsid w:val="005D5E92"/>
    <w:rsid w:val="005D7142"/>
    <w:rsid w:val="005D7251"/>
    <w:rsid w:val="005D728C"/>
    <w:rsid w:val="005D7A06"/>
    <w:rsid w:val="005E03B8"/>
    <w:rsid w:val="005E0B0F"/>
    <w:rsid w:val="005E0B98"/>
    <w:rsid w:val="005E144C"/>
    <w:rsid w:val="005E26DC"/>
    <w:rsid w:val="005E334B"/>
    <w:rsid w:val="005E33F4"/>
    <w:rsid w:val="005E4C1B"/>
    <w:rsid w:val="005E4CCE"/>
    <w:rsid w:val="005E52DA"/>
    <w:rsid w:val="005E58F8"/>
    <w:rsid w:val="005E60E9"/>
    <w:rsid w:val="005E6755"/>
    <w:rsid w:val="005E6E38"/>
    <w:rsid w:val="005E71E0"/>
    <w:rsid w:val="005E75B2"/>
    <w:rsid w:val="005F0E2D"/>
    <w:rsid w:val="005F0EF3"/>
    <w:rsid w:val="005F1D86"/>
    <w:rsid w:val="005F2159"/>
    <w:rsid w:val="005F26B3"/>
    <w:rsid w:val="005F26D6"/>
    <w:rsid w:val="005F2907"/>
    <w:rsid w:val="005F35DE"/>
    <w:rsid w:val="005F381E"/>
    <w:rsid w:val="005F3F8D"/>
    <w:rsid w:val="005F4093"/>
    <w:rsid w:val="005F4AAE"/>
    <w:rsid w:val="005F5E84"/>
    <w:rsid w:val="005F6218"/>
    <w:rsid w:val="005F6501"/>
    <w:rsid w:val="005F68A2"/>
    <w:rsid w:val="005F6A97"/>
    <w:rsid w:val="005F74D5"/>
    <w:rsid w:val="005F7A58"/>
    <w:rsid w:val="005F7C45"/>
    <w:rsid w:val="00601D19"/>
    <w:rsid w:val="00602048"/>
    <w:rsid w:val="006025A8"/>
    <w:rsid w:val="00603053"/>
    <w:rsid w:val="00603446"/>
    <w:rsid w:val="0060388F"/>
    <w:rsid w:val="00603B45"/>
    <w:rsid w:val="006041A2"/>
    <w:rsid w:val="00604391"/>
    <w:rsid w:val="006049CC"/>
    <w:rsid w:val="006067D0"/>
    <w:rsid w:val="00607D57"/>
    <w:rsid w:val="006102AF"/>
    <w:rsid w:val="006103E8"/>
    <w:rsid w:val="006105E3"/>
    <w:rsid w:val="006117C9"/>
    <w:rsid w:val="006118A6"/>
    <w:rsid w:val="00611962"/>
    <w:rsid w:val="00611F0F"/>
    <w:rsid w:val="00612345"/>
    <w:rsid w:val="006123C3"/>
    <w:rsid w:val="006129F8"/>
    <w:rsid w:val="00612E30"/>
    <w:rsid w:val="006139F0"/>
    <w:rsid w:val="00613CE5"/>
    <w:rsid w:val="0061427F"/>
    <w:rsid w:val="00614E0B"/>
    <w:rsid w:val="0061501B"/>
    <w:rsid w:val="00615C40"/>
    <w:rsid w:val="006166D2"/>
    <w:rsid w:val="00616DD8"/>
    <w:rsid w:val="00617169"/>
    <w:rsid w:val="00617C60"/>
    <w:rsid w:val="006219EE"/>
    <w:rsid w:val="00621D59"/>
    <w:rsid w:val="00623C30"/>
    <w:rsid w:val="00624229"/>
    <w:rsid w:val="00626879"/>
    <w:rsid w:val="00626AEA"/>
    <w:rsid w:val="006277B0"/>
    <w:rsid w:val="00627AB3"/>
    <w:rsid w:val="006303DC"/>
    <w:rsid w:val="00631273"/>
    <w:rsid w:val="00631774"/>
    <w:rsid w:val="006334D5"/>
    <w:rsid w:val="00633617"/>
    <w:rsid w:val="00634698"/>
    <w:rsid w:val="006347AB"/>
    <w:rsid w:val="006348B3"/>
    <w:rsid w:val="00635049"/>
    <w:rsid w:val="00635285"/>
    <w:rsid w:val="00635C4E"/>
    <w:rsid w:val="00636B89"/>
    <w:rsid w:val="00637C73"/>
    <w:rsid w:val="006406B8"/>
    <w:rsid w:val="00640B28"/>
    <w:rsid w:val="00640C48"/>
    <w:rsid w:val="00640E60"/>
    <w:rsid w:val="00641E11"/>
    <w:rsid w:val="006434F3"/>
    <w:rsid w:val="006438B6"/>
    <w:rsid w:val="00643F35"/>
    <w:rsid w:val="006456FB"/>
    <w:rsid w:val="00645D30"/>
    <w:rsid w:val="006460AD"/>
    <w:rsid w:val="00646A09"/>
    <w:rsid w:val="00646AF3"/>
    <w:rsid w:val="00647523"/>
    <w:rsid w:val="006502F1"/>
    <w:rsid w:val="00650D86"/>
    <w:rsid w:val="0065129D"/>
    <w:rsid w:val="00651D6C"/>
    <w:rsid w:val="00651E03"/>
    <w:rsid w:val="00651E36"/>
    <w:rsid w:val="00652068"/>
    <w:rsid w:val="006521AB"/>
    <w:rsid w:val="006524B8"/>
    <w:rsid w:val="00652897"/>
    <w:rsid w:val="00652EAA"/>
    <w:rsid w:val="006539E8"/>
    <w:rsid w:val="0065419D"/>
    <w:rsid w:val="0065442E"/>
    <w:rsid w:val="00655407"/>
    <w:rsid w:val="0065608F"/>
    <w:rsid w:val="00657DEB"/>
    <w:rsid w:val="00661031"/>
    <w:rsid w:val="006611C1"/>
    <w:rsid w:val="006613E6"/>
    <w:rsid w:val="00661688"/>
    <w:rsid w:val="00661CBE"/>
    <w:rsid w:val="00661D3A"/>
    <w:rsid w:val="00661FE3"/>
    <w:rsid w:val="00662968"/>
    <w:rsid w:val="00663E0E"/>
    <w:rsid w:val="00664476"/>
    <w:rsid w:val="006647D5"/>
    <w:rsid w:val="00664F68"/>
    <w:rsid w:val="00665938"/>
    <w:rsid w:val="00665DDE"/>
    <w:rsid w:val="00665DE8"/>
    <w:rsid w:val="006663FE"/>
    <w:rsid w:val="006706C0"/>
    <w:rsid w:val="006706FF"/>
    <w:rsid w:val="006707B5"/>
    <w:rsid w:val="00670FA5"/>
    <w:rsid w:val="006713E3"/>
    <w:rsid w:val="006717B6"/>
    <w:rsid w:val="006719BC"/>
    <w:rsid w:val="00671B84"/>
    <w:rsid w:val="006728A5"/>
    <w:rsid w:val="00672CF2"/>
    <w:rsid w:val="00673177"/>
    <w:rsid w:val="00673AD0"/>
    <w:rsid w:val="00674234"/>
    <w:rsid w:val="00674315"/>
    <w:rsid w:val="00674330"/>
    <w:rsid w:val="00674980"/>
    <w:rsid w:val="006749FF"/>
    <w:rsid w:val="00674CC3"/>
    <w:rsid w:val="00674FE0"/>
    <w:rsid w:val="00677920"/>
    <w:rsid w:val="00677985"/>
    <w:rsid w:val="006802E8"/>
    <w:rsid w:val="006810AF"/>
    <w:rsid w:val="0068190D"/>
    <w:rsid w:val="00681924"/>
    <w:rsid w:val="00682805"/>
    <w:rsid w:val="00682BAD"/>
    <w:rsid w:val="006833D3"/>
    <w:rsid w:val="006839AB"/>
    <w:rsid w:val="006841D9"/>
    <w:rsid w:val="00685F24"/>
    <w:rsid w:val="00686405"/>
    <w:rsid w:val="00686BE5"/>
    <w:rsid w:val="00686F8D"/>
    <w:rsid w:val="0068701C"/>
    <w:rsid w:val="006877AC"/>
    <w:rsid w:val="0069010A"/>
    <w:rsid w:val="0069065E"/>
    <w:rsid w:val="00690B09"/>
    <w:rsid w:val="00691CA3"/>
    <w:rsid w:val="00691DFA"/>
    <w:rsid w:val="00691ED6"/>
    <w:rsid w:val="00692467"/>
    <w:rsid w:val="00692660"/>
    <w:rsid w:val="00693048"/>
    <w:rsid w:val="0069391E"/>
    <w:rsid w:val="00693F22"/>
    <w:rsid w:val="0069440C"/>
    <w:rsid w:val="0069476D"/>
    <w:rsid w:val="00694A4C"/>
    <w:rsid w:val="00694E4E"/>
    <w:rsid w:val="00694FE3"/>
    <w:rsid w:val="0069526D"/>
    <w:rsid w:val="0069599C"/>
    <w:rsid w:val="00696E7F"/>
    <w:rsid w:val="0069711F"/>
    <w:rsid w:val="006976CE"/>
    <w:rsid w:val="006976E8"/>
    <w:rsid w:val="00697BE2"/>
    <w:rsid w:val="00697CDE"/>
    <w:rsid w:val="00697DF2"/>
    <w:rsid w:val="006A1984"/>
    <w:rsid w:val="006A28A9"/>
    <w:rsid w:val="006A2A9C"/>
    <w:rsid w:val="006A2FA8"/>
    <w:rsid w:val="006A5205"/>
    <w:rsid w:val="006A5B1A"/>
    <w:rsid w:val="006A5ECE"/>
    <w:rsid w:val="006A674F"/>
    <w:rsid w:val="006A6BE1"/>
    <w:rsid w:val="006A7020"/>
    <w:rsid w:val="006B068C"/>
    <w:rsid w:val="006B16E8"/>
    <w:rsid w:val="006B28A9"/>
    <w:rsid w:val="006B344D"/>
    <w:rsid w:val="006B3B5A"/>
    <w:rsid w:val="006B3CC0"/>
    <w:rsid w:val="006B404E"/>
    <w:rsid w:val="006B42B6"/>
    <w:rsid w:val="006B508F"/>
    <w:rsid w:val="006B5418"/>
    <w:rsid w:val="006B68F8"/>
    <w:rsid w:val="006B6A36"/>
    <w:rsid w:val="006B6BEF"/>
    <w:rsid w:val="006B6E1C"/>
    <w:rsid w:val="006B709D"/>
    <w:rsid w:val="006B73E0"/>
    <w:rsid w:val="006B754C"/>
    <w:rsid w:val="006B7604"/>
    <w:rsid w:val="006B7771"/>
    <w:rsid w:val="006B794B"/>
    <w:rsid w:val="006B7F46"/>
    <w:rsid w:val="006C0131"/>
    <w:rsid w:val="006C19FD"/>
    <w:rsid w:val="006C1D12"/>
    <w:rsid w:val="006C1EF0"/>
    <w:rsid w:val="006C232F"/>
    <w:rsid w:val="006C2928"/>
    <w:rsid w:val="006C3292"/>
    <w:rsid w:val="006C3BE5"/>
    <w:rsid w:val="006C4214"/>
    <w:rsid w:val="006C4B49"/>
    <w:rsid w:val="006C5C13"/>
    <w:rsid w:val="006C5F6F"/>
    <w:rsid w:val="006C60C2"/>
    <w:rsid w:val="006C6817"/>
    <w:rsid w:val="006C68B3"/>
    <w:rsid w:val="006C6BCA"/>
    <w:rsid w:val="006C796B"/>
    <w:rsid w:val="006D03A9"/>
    <w:rsid w:val="006D0860"/>
    <w:rsid w:val="006D09E1"/>
    <w:rsid w:val="006D1337"/>
    <w:rsid w:val="006D1EB9"/>
    <w:rsid w:val="006D26ED"/>
    <w:rsid w:val="006D2709"/>
    <w:rsid w:val="006D2CA8"/>
    <w:rsid w:val="006D2E5D"/>
    <w:rsid w:val="006D34E1"/>
    <w:rsid w:val="006D3B24"/>
    <w:rsid w:val="006D45FE"/>
    <w:rsid w:val="006D4C0E"/>
    <w:rsid w:val="006D4C26"/>
    <w:rsid w:val="006D50E0"/>
    <w:rsid w:val="006D5269"/>
    <w:rsid w:val="006D54C6"/>
    <w:rsid w:val="006D54E8"/>
    <w:rsid w:val="006D5955"/>
    <w:rsid w:val="006D5C7A"/>
    <w:rsid w:val="006D5CC9"/>
    <w:rsid w:val="006D5DD5"/>
    <w:rsid w:val="006D612C"/>
    <w:rsid w:val="006D7640"/>
    <w:rsid w:val="006D79E9"/>
    <w:rsid w:val="006E0795"/>
    <w:rsid w:val="006E10C6"/>
    <w:rsid w:val="006E14C8"/>
    <w:rsid w:val="006E16F5"/>
    <w:rsid w:val="006E28B8"/>
    <w:rsid w:val="006E34EF"/>
    <w:rsid w:val="006E3BF6"/>
    <w:rsid w:val="006E497B"/>
    <w:rsid w:val="006E521D"/>
    <w:rsid w:val="006E57AB"/>
    <w:rsid w:val="006E5B69"/>
    <w:rsid w:val="006E5D94"/>
    <w:rsid w:val="006E5EA3"/>
    <w:rsid w:val="006E6085"/>
    <w:rsid w:val="006E6253"/>
    <w:rsid w:val="006E62E9"/>
    <w:rsid w:val="006F0473"/>
    <w:rsid w:val="006F0723"/>
    <w:rsid w:val="006F1282"/>
    <w:rsid w:val="006F167A"/>
    <w:rsid w:val="006F204B"/>
    <w:rsid w:val="006F222B"/>
    <w:rsid w:val="006F3E7D"/>
    <w:rsid w:val="006F53BF"/>
    <w:rsid w:val="006F6E45"/>
    <w:rsid w:val="006F7058"/>
    <w:rsid w:val="006F71CC"/>
    <w:rsid w:val="006F7682"/>
    <w:rsid w:val="006F7C46"/>
    <w:rsid w:val="00700558"/>
    <w:rsid w:val="00700FE4"/>
    <w:rsid w:val="007016B6"/>
    <w:rsid w:val="00701892"/>
    <w:rsid w:val="00701AE3"/>
    <w:rsid w:val="007025B2"/>
    <w:rsid w:val="00702849"/>
    <w:rsid w:val="007031A8"/>
    <w:rsid w:val="007032D3"/>
    <w:rsid w:val="007032F3"/>
    <w:rsid w:val="00703555"/>
    <w:rsid w:val="0070372C"/>
    <w:rsid w:val="0070388A"/>
    <w:rsid w:val="00703D0E"/>
    <w:rsid w:val="007048D4"/>
    <w:rsid w:val="00704AE7"/>
    <w:rsid w:val="0070542B"/>
    <w:rsid w:val="00705BA0"/>
    <w:rsid w:val="00705EC1"/>
    <w:rsid w:val="00705F24"/>
    <w:rsid w:val="00706576"/>
    <w:rsid w:val="007066CD"/>
    <w:rsid w:val="00706A15"/>
    <w:rsid w:val="0070742D"/>
    <w:rsid w:val="007079E4"/>
    <w:rsid w:val="00707A8A"/>
    <w:rsid w:val="00707B03"/>
    <w:rsid w:val="0071045D"/>
    <w:rsid w:val="00710CBE"/>
    <w:rsid w:val="0071128B"/>
    <w:rsid w:val="00711A70"/>
    <w:rsid w:val="00711F8C"/>
    <w:rsid w:val="007128FA"/>
    <w:rsid w:val="00712907"/>
    <w:rsid w:val="007145FA"/>
    <w:rsid w:val="0071465C"/>
    <w:rsid w:val="0071520F"/>
    <w:rsid w:val="00715491"/>
    <w:rsid w:val="00715C94"/>
    <w:rsid w:val="0071646C"/>
    <w:rsid w:val="0071668C"/>
    <w:rsid w:val="00716F8A"/>
    <w:rsid w:val="00717104"/>
    <w:rsid w:val="0072061E"/>
    <w:rsid w:val="0072077F"/>
    <w:rsid w:val="00720939"/>
    <w:rsid w:val="00720BA5"/>
    <w:rsid w:val="00721876"/>
    <w:rsid w:val="00721A04"/>
    <w:rsid w:val="007220EB"/>
    <w:rsid w:val="00722362"/>
    <w:rsid w:val="00722DF0"/>
    <w:rsid w:val="007233F9"/>
    <w:rsid w:val="0072361B"/>
    <w:rsid w:val="0072362B"/>
    <w:rsid w:val="00724064"/>
    <w:rsid w:val="007258A1"/>
    <w:rsid w:val="0072628D"/>
    <w:rsid w:val="00727BB4"/>
    <w:rsid w:val="0073016F"/>
    <w:rsid w:val="00730B74"/>
    <w:rsid w:val="00730D35"/>
    <w:rsid w:val="00730F28"/>
    <w:rsid w:val="00731871"/>
    <w:rsid w:val="00732922"/>
    <w:rsid w:val="00732D72"/>
    <w:rsid w:val="00733A20"/>
    <w:rsid w:val="007340C0"/>
    <w:rsid w:val="007340D2"/>
    <w:rsid w:val="007345BD"/>
    <w:rsid w:val="0073514C"/>
    <w:rsid w:val="007351B2"/>
    <w:rsid w:val="00736041"/>
    <w:rsid w:val="00736283"/>
    <w:rsid w:val="007363B8"/>
    <w:rsid w:val="007365F2"/>
    <w:rsid w:val="00736822"/>
    <w:rsid w:val="007368CA"/>
    <w:rsid w:val="00736CC8"/>
    <w:rsid w:val="00737599"/>
    <w:rsid w:val="007378ED"/>
    <w:rsid w:val="007379CB"/>
    <w:rsid w:val="00737F54"/>
    <w:rsid w:val="007404FA"/>
    <w:rsid w:val="0074080B"/>
    <w:rsid w:val="007410C1"/>
    <w:rsid w:val="007412B1"/>
    <w:rsid w:val="00741313"/>
    <w:rsid w:val="00741DF5"/>
    <w:rsid w:val="0074229A"/>
    <w:rsid w:val="00742F5D"/>
    <w:rsid w:val="00743A80"/>
    <w:rsid w:val="00743B07"/>
    <w:rsid w:val="0074428E"/>
    <w:rsid w:val="00745740"/>
    <w:rsid w:val="00745768"/>
    <w:rsid w:val="00745C67"/>
    <w:rsid w:val="00747A12"/>
    <w:rsid w:val="007504C9"/>
    <w:rsid w:val="00750B07"/>
    <w:rsid w:val="00751732"/>
    <w:rsid w:val="00752233"/>
    <w:rsid w:val="0075246E"/>
    <w:rsid w:val="007528A1"/>
    <w:rsid w:val="007528F5"/>
    <w:rsid w:val="00752D2E"/>
    <w:rsid w:val="00752ECF"/>
    <w:rsid w:val="007546FB"/>
    <w:rsid w:val="007555C8"/>
    <w:rsid w:val="00755E5F"/>
    <w:rsid w:val="0075605F"/>
    <w:rsid w:val="00756171"/>
    <w:rsid w:val="0075680B"/>
    <w:rsid w:val="00757205"/>
    <w:rsid w:val="00760C3C"/>
    <w:rsid w:val="00760FE1"/>
    <w:rsid w:val="00761027"/>
    <w:rsid w:val="0076193B"/>
    <w:rsid w:val="00761BC6"/>
    <w:rsid w:val="00762FBC"/>
    <w:rsid w:val="00763B2B"/>
    <w:rsid w:val="00763BCC"/>
    <w:rsid w:val="00763CB8"/>
    <w:rsid w:val="0076546F"/>
    <w:rsid w:val="00765DB8"/>
    <w:rsid w:val="00766485"/>
    <w:rsid w:val="007669FC"/>
    <w:rsid w:val="00766FD5"/>
    <w:rsid w:val="007671F7"/>
    <w:rsid w:val="007678ED"/>
    <w:rsid w:val="00767B58"/>
    <w:rsid w:val="007704C1"/>
    <w:rsid w:val="00770B61"/>
    <w:rsid w:val="007719CA"/>
    <w:rsid w:val="00773342"/>
    <w:rsid w:val="00773860"/>
    <w:rsid w:val="00773C32"/>
    <w:rsid w:val="00774074"/>
    <w:rsid w:val="007745D5"/>
    <w:rsid w:val="007748DB"/>
    <w:rsid w:val="0077494B"/>
    <w:rsid w:val="00775A41"/>
    <w:rsid w:val="0077601A"/>
    <w:rsid w:val="007762CB"/>
    <w:rsid w:val="00776BB5"/>
    <w:rsid w:val="00776D41"/>
    <w:rsid w:val="007802BA"/>
    <w:rsid w:val="0078077B"/>
    <w:rsid w:val="00782F53"/>
    <w:rsid w:val="00783FBE"/>
    <w:rsid w:val="007871E1"/>
    <w:rsid w:val="007872AA"/>
    <w:rsid w:val="007874C7"/>
    <w:rsid w:val="00787915"/>
    <w:rsid w:val="00787A21"/>
    <w:rsid w:val="00787D95"/>
    <w:rsid w:val="00790644"/>
    <w:rsid w:val="00790742"/>
    <w:rsid w:val="00790D76"/>
    <w:rsid w:val="007910AE"/>
    <w:rsid w:val="00791AD5"/>
    <w:rsid w:val="00791B63"/>
    <w:rsid w:val="00792D12"/>
    <w:rsid w:val="00793911"/>
    <w:rsid w:val="00793A02"/>
    <w:rsid w:val="0079443A"/>
    <w:rsid w:val="00794D20"/>
    <w:rsid w:val="00794E4A"/>
    <w:rsid w:val="007957BA"/>
    <w:rsid w:val="00796ECD"/>
    <w:rsid w:val="007974D7"/>
    <w:rsid w:val="0079762C"/>
    <w:rsid w:val="00797B90"/>
    <w:rsid w:val="007A0E48"/>
    <w:rsid w:val="007A0E8B"/>
    <w:rsid w:val="007A1623"/>
    <w:rsid w:val="007A1AEC"/>
    <w:rsid w:val="007A2264"/>
    <w:rsid w:val="007A2461"/>
    <w:rsid w:val="007A36A5"/>
    <w:rsid w:val="007A3797"/>
    <w:rsid w:val="007A47DB"/>
    <w:rsid w:val="007A585A"/>
    <w:rsid w:val="007A5AEB"/>
    <w:rsid w:val="007A5C18"/>
    <w:rsid w:val="007A5E92"/>
    <w:rsid w:val="007A67C5"/>
    <w:rsid w:val="007A69F3"/>
    <w:rsid w:val="007A79FC"/>
    <w:rsid w:val="007A7B5F"/>
    <w:rsid w:val="007B0FB0"/>
    <w:rsid w:val="007B1021"/>
    <w:rsid w:val="007B1554"/>
    <w:rsid w:val="007B2140"/>
    <w:rsid w:val="007B261E"/>
    <w:rsid w:val="007B290F"/>
    <w:rsid w:val="007B3233"/>
    <w:rsid w:val="007B35DE"/>
    <w:rsid w:val="007B4F6A"/>
    <w:rsid w:val="007B515A"/>
    <w:rsid w:val="007B5442"/>
    <w:rsid w:val="007B596D"/>
    <w:rsid w:val="007B6A08"/>
    <w:rsid w:val="007B6ADD"/>
    <w:rsid w:val="007B6B79"/>
    <w:rsid w:val="007B6D2A"/>
    <w:rsid w:val="007B7876"/>
    <w:rsid w:val="007B7A2D"/>
    <w:rsid w:val="007C0095"/>
    <w:rsid w:val="007C094B"/>
    <w:rsid w:val="007C1E9E"/>
    <w:rsid w:val="007C208F"/>
    <w:rsid w:val="007C284F"/>
    <w:rsid w:val="007C2A8A"/>
    <w:rsid w:val="007C2F0E"/>
    <w:rsid w:val="007C3292"/>
    <w:rsid w:val="007C49B5"/>
    <w:rsid w:val="007C52E8"/>
    <w:rsid w:val="007C60E8"/>
    <w:rsid w:val="007C66F7"/>
    <w:rsid w:val="007C774A"/>
    <w:rsid w:val="007D17DF"/>
    <w:rsid w:val="007D2049"/>
    <w:rsid w:val="007D21BE"/>
    <w:rsid w:val="007D2AED"/>
    <w:rsid w:val="007D32EC"/>
    <w:rsid w:val="007D36A2"/>
    <w:rsid w:val="007D3D5D"/>
    <w:rsid w:val="007D3E40"/>
    <w:rsid w:val="007D4058"/>
    <w:rsid w:val="007D4734"/>
    <w:rsid w:val="007D48DB"/>
    <w:rsid w:val="007D4BD5"/>
    <w:rsid w:val="007D4D7C"/>
    <w:rsid w:val="007D5103"/>
    <w:rsid w:val="007D5916"/>
    <w:rsid w:val="007D651F"/>
    <w:rsid w:val="007D66B7"/>
    <w:rsid w:val="007E0C3B"/>
    <w:rsid w:val="007E1288"/>
    <w:rsid w:val="007E143B"/>
    <w:rsid w:val="007E1D0A"/>
    <w:rsid w:val="007E2C74"/>
    <w:rsid w:val="007E337F"/>
    <w:rsid w:val="007E3466"/>
    <w:rsid w:val="007E3625"/>
    <w:rsid w:val="007E3891"/>
    <w:rsid w:val="007E4220"/>
    <w:rsid w:val="007E4676"/>
    <w:rsid w:val="007E4A9E"/>
    <w:rsid w:val="007E62D1"/>
    <w:rsid w:val="007E6CDE"/>
    <w:rsid w:val="007E781D"/>
    <w:rsid w:val="007E7B52"/>
    <w:rsid w:val="007E7C12"/>
    <w:rsid w:val="007F04AD"/>
    <w:rsid w:val="007F0BBC"/>
    <w:rsid w:val="007F0BF6"/>
    <w:rsid w:val="007F12CA"/>
    <w:rsid w:val="007F187D"/>
    <w:rsid w:val="007F1C14"/>
    <w:rsid w:val="007F1EFE"/>
    <w:rsid w:val="007F24A6"/>
    <w:rsid w:val="007F2691"/>
    <w:rsid w:val="007F2880"/>
    <w:rsid w:val="007F32EA"/>
    <w:rsid w:val="007F33CB"/>
    <w:rsid w:val="007F454E"/>
    <w:rsid w:val="007F45DB"/>
    <w:rsid w:val="007F47BC"/>
    <w:rsid w:val="007F4AD7"/>
    <w:rsid w:val="007F4EBF"/>
    <w:rsid w:val="007F5038"/>
    <w:rsid w:val="007F5B66"/>
    <w:rsid w:val="007F5B80"/>
    <w:rsid w:val="007F630C"/>
    <w:rsid w:val="007F6A11"/>
    <w:rsid w:val="007F6DCF"/>
    <w:rsid w:val="008000CB"/>
    <w:rsid w:val="0080038C"/>
    <w:rsid w:val="00800891"/>
    <w:rsid w:val="00801C57"/>
    <w:rsid w:val="008022E5"/>
    <w:rsid w:val="00802B77"/>
    <w:rsid w:val="00802ED4"/>
    <w:rsid w:val="00803D83"/>
    <w:rsid w:val="00803F45"/>
    <w:rsid w:val="00804290"/>
    <w:rsid w:val="008054AE"/>
    <w:rsid w:val="00806438"/>
    <w:rsid w:val="008065CD"/>
    <w:rsid w:val="00806CAD"/>
    <w:rsid w:val="00807A08"/>
    <w:rsid w:val="00807DC6"/>
    <w:rsid w:val="008101E4"/>
    <w:rsid w:val="00810375"/>
    <w:rsid w:val="008107EC"/>
    <w:rsid w:val="00811156"/>
    <w:rsid w:val="008127B1"/>
    <w:rsid w:val="008127E2"/>
    <w:rsid w:val="00812E2D"/>
    <w:rsid w:val="008133C6"/>
    <w:rsid w:val="00814519"/>
    <w:rsid w:val="008149CE"/>
    <w:rsid w:val="00814A0A"/>
    <w:rsid w:val="008151DB"/>
    <w:rsid w:val="008155AD"/>
    <w:rsid w:val="008155C7"/>
    <w:rsid w:val="008157A3"/>
    <w:rsid w:val="0081580D"/>
    <w:rsid w:val="00815A19"/>
    <w:rsid w:val="00815D52"/>
    <w:rsid w:val="00815DFF"/>
    <w:rsid w:val="00816144"/>
    <w:rsid w:val="00817715"/>
    <w:rsid w:val="00817925"/>
    <w:rsid w:val="0082083E"/>
    <w:rsid w:val="00820847"/>
    <w:rsid w:val="00820CA7"/>
    <w:rsid w:val="00821ACA"/>
    <w:rsid w:val="00821E06"/>
    <w:rsid w:val="00822FF8"/>
    <w:rsid w:val="0082312C"/>
    <w:rsid w:val="008232FE"/>
    <w:rsid w:val="0082344A"/>
    <w:rsid w:val="00823475"/>
    <w:rsid w:val="008236EB"/>
    <w:rsid w:val="008238DE"/>
    <w:rsid w:val="008238E1"/>
    <w:rsid w:val="00823C5A"/>
    <w:rsid w:val="008244D7"/>
    <w:rsid w:val="0082500A"/>
    <w:rsid w:val="008252FD"/>
    <w:rsid w:val="008258D5"/>
    <w:rsid w:val="008259E5"/>
    <w:rsid w:val="00825A9C"/>
    <w:rsid w:val="00825C43"/>
    <w:rsid w:val="008264C6"/>
    <w:rsid w:val="00826B89"/>
    <w:rsid w:val="00827218"/>
    <w:rsid w:val="008274B2"/>
    <w:rsid w:val="00827AFF"/>
    <w:rsid w:val="00827C0F"/>
    <w:rsid w:val="008307FE"/>
    <w:rsid w:val="00830AE7"/>
    <w:rsid w:val="008315E3"/>
    <w:rsid w:val="008316DD"/>
    <w:rsid w:val="008326A1"/>
    <w:rsid w:val="00833653"/>
    <w:rsid w:val="00833D7D"/>
    <w:rsid w:val="008344AC"/>
    <w:rsid w:val="008345BB"/>
    <w:rsid w:val="0083594F"/>
    <w:rsid w:val="00836C3E"/>
    <w:rsid w:val="00841E38"/>
    <w:rsid w:val="008424FA"/>
    <w:rsid w:val="008429B2"/>
    <w:rsid w:val="00842CB4"/>
    <w:rsid w:val="00842D10"/>
    <w:rsid w:val="00842ECE"/>
    <w:rsid w:val="00843A80"/>
    <w:rsid w:val="00843C76"/>
    <w:rsid w:val="00843FB8"/>
    <w:rsid w:val="00844C38"/>
    <w:rsid w:val="008459BA"/>
    <w:rsid w:val="00846BC7"/>
    <w:rsid w:val="00846D5D"/>
    <w:rsid w:val="00846D9F"/>
    <w:rsid w:val="008507B4"/>
    <w:rsid w:val="008509C2"/>
    <w:rsid w:val="00852A6B"/>
    <w:rsid w:val="00853E64"/>
    <w:rsid w:val="0085403B"/>
    <w:rsid w:val="00854113"/>
    <w:rsid w:val="00854690"/>
    <w:rsid w:val="0085515C"/>
    <w:rsid w:val="008555F7"/>
    <w:rsid w:val="00855C25"/>
    <w:rsid w:val="00855C3D"/>
    <w:rsid w:val="0085637D"/>
    <w:rsid w:val="00857B05"/>
    <w:rsid w:val="00857C9E"/>
    <w:rsid w:val="00857E5A"/>
    <w:rsid w:val="00857FA3"/>
    <w:rsid w:val="0086025B"/>
    <w:rsid w:val="00861263"/>
    <w:rsid w:val="00861F87"/>
    <w:rsid w:val="00862344"/>
    <w:rsid w:val="0086360A"/>
    <w:rsid w:val="00863E7F"/>
    <w:rsid w:val="008647D4"/>
    <w:rsid w:val="00864FC2"/>
    <w:rsid w:val="00866116"/>
    <w:rsid w:val="008668A9"/>
    <w:rsid w:val="008673F8"/>
    <w:rsid w:val="00867522"/>
    <w:rsid w:val="008676D9"/>
    <w:rsid w:val="00867E55"/>
    <w:rsid w:val="00871A53"/>
    <w:rsid w:val="00871E8F"/>
    <w:rsid w:val="008721EB"/>
    <w:rsid w:val="00872957"/>
    <w:rsid w:val="00873B1B"/>
    <w:rsid w:val="00874090"/>
    <w:rsid w:val="00874DF8"/>
    <w:rsid w:val="0087504D"/>
    <w:rsid w:val="00876438"/>
    <w:rsid w:val="00876D11"/>
    <w:rsid w:val="00876DD5"/>
    <w:rsid w:val="00877151"/>
    <w:rsid w:val="00877B95"/>
    <w:rsid w:val="00877F23"/>
    <w:rsid w:val="00880B93"/>
    <w:rsid w:val="00880FD2"/>
    <w:rsid w:val="008810B9"/>
    <w:rsid w:val="00881383"/>
    <w:rsid w:val="00881C10"/>
    <w:rsid w:val="00881DAC"/>
    <w:rsid w:val="0088202E"/>
    <w:rsid w:val="00882185"/>
    <w:rsid w:val="008826F2"/>
    <w:rsid w:val="00882971"/>
    <w:rsid w:val="00882AE8"/>
    <w:rsid w:val="008830C4"/>
    <w:rsid w:val="00883171"/>
    <w:rsid w:val="00883249"/>
    <w:rsid w:val="0088348F"/>
    <w:rsid w:val="008838CD"/>
    <w:rsid w:val="008843BA"/>
    <w:rsid w:val="0088480E"/>
    <w:rsid w:val="00884B0F"/>
    <w:rsid w:val="00884DB4"/>
    <w:rsid w:val="008850F5"/>
    <w:rsid w:val="008853FE"/>
    <w:rsid w:val="00885444"/>
    <w:rsid w:val="008855CF"/>
    <w:rsid w:val="008858EF"/>
    <w:rsid w:val="00885EB0"/>
    <w:rsid w:val="00886884"/>
    <w:rsid w:val="0088696E"/>
    <w:rsid w:val="00886DAE"/>
    <w:rsid w:val="00886FA7"/>
    <w:rsid w:val="00890079"/>
    <w:rsid w:val="008900E2"/>
    <w:rsid w:val="00890320"/>
    <w:rsid w:val="00890321"/>
    <w:rsid w:val="0089139B"/>
    <w:rsid w:val="0089213E"/>
    <w:rsid w:val="008922C4"/>
    <w:rsid w:val="00892C94"/>
    <w:rsid w:val="00893379"/>
    <w:rsid w:val="0089373F"/>
    <w:rsid w:val="00893784"/>
    <w:rsid w:val="00893BB8"/>
    <w:rsid w:val="00894866"/>
    <w:rsid w:val="00894A51"/>
    <w:rsid w:val="00895017"/>
    <w:rsid w:val="008951B1"/>
    <w:rsid w:val="00895322"/>
    <w:rsid w:val="0089597A"/>
    <w:rsid w:val="00895DD3"/>
    <w:rsid w:val="008964CB"/>
    <w:rsid w:val="008979D0"/>
    <w:rsid w:val="008A044C"/>
    <w:rsid w:val="008A0AE9"/>
    <w:rsid w:val="008A1BCD"/>
    <w:rsid w:val="008A1F80"/>
    <w:rsid w:val="008A222C"/>
    <w:rsid w:val="008A245E"/>
    <w:rsid w:val="008A31D9"/>
    <w:rsid w:val="008A351E"/>
    <w:rsid w:val="008A662B"/>
    <w:rsid w:val="008A67A3"/>
    <w:rsid w:val="008B04B6"/>
    <w:rsid w:val="008B07F9"/>
    <w:rsid w:val="008B09B1"/>
    <w:rsid w:val="008B114F"/>
    <w:rsid w:val="008B19CB"/>
    <w:rsid w:val="008B1C63"/>
    <w:rsid w:val="008B1CB1"/>
    <w:rsid w:val="008B27C2"/>
    <w:rsid w:val="008B2C61"/>
    <w:rsid w:val="008B2E02"/>
    <w:rsid w:val="008B4085"/>
    <w:rsid w:val="008B41C4"/>
    <w:rsid w:val="008B4BB7"/>
    <w:rsid w:val="008B619F"/>
    <w:rsid w:val="008B6649"/>
    <w:rsid w:val="008B6A44"/>
    <w:rsid w:val="008B6D16"/>
    <w:rsid w:val="008B6E9A"/>
    <w:rsid w:val="008B7027"/>
    <w:rsid w:val="008B78BD"/>
    <w:rsid w:val="008B7C30"/>
    <w:rsid w:val="008C030C"/>
    <w:rsid w:val="008C0603"/>
    <w:rsid w:val="008C0724"/>
    <w:rsid w:val="008C0CB9"/>
    <w:rsid w:val="008C18CD"/>
    <w:rsid w:val="008C1960"/>
    <w:rsid w:val="008C2095"/>
    <w:rsid w:val="008C2287"/>
    <w:rsid w:val="008C3AA4"/>
    <w:rsid w:val="008C5101"/>
    <w:rsid w:val="008C585B"/>
    <w:rsid w:val="008C5B98"/>
    <w:rsid w:val="008C5B99"/>
    <w:rsid w:val="008C5CB2"/>
    <w:rsid w:val="008C64DF"/>
    <w:rsid w:val="008C72E8"/>
    <w:rsid w:val="008C7967"/>
    <w:rsid w:val="008D03FB"/>
    <w:rsid w:val="008D0466"/>
    <w:rsid w:val="008D068A"/>
    <w:rsid w:val="008D0EEF"/>
    <w:rsid w:val="008D0F0C"/>
    <w:rsid w:val="008D142B"/>
    <w:rsid w:val="008D173A"/>
    <w:rsid w:val="008D2313"/>
    <w:rsid w:val="008D27E7"/>
    <w:rsid w:val="008D3042"/>
    <w:rsid w:val="008D4EB6"/>
    <w:rsid w:val="008D54D9"/>
    <w:rsid w:val="008D5987"/>
    <w:rsid w:val="008D76F5"/>
    <w:rsid w:val="008D7B15"/>
    <w:rsid w:val="008D7CBC"/>
    <w:rsid w:val="008E01B5"/>
    <w:rsid w:val="008E11DE"/>
    <w:rsid w:val="008E12CF"/>
    <w:rsid w:val="008E1399"/>
    <w:rsid w:val="008E15EC"/>
    <w:rsid w:val="008E19FE"/>
    <w:rsid w:val="008E1CE6"/>
    <w:rsid w:val="008E1F7D"/>
    <w:rsid w:val="008E258F"/>
    <w:rsid w:val="008E27A7"/>
    <w:rsid w:val="008E2844"/>
    <w:rsid w:val="008E28E7"/>
    <w:rsid w:val="008E2B18"/>
    <w:rsid w:val="008E2D93"/>
    <w:rsid w:val="008E30CB"/>
    <w:rsid w:val="008E3FD9"/>
    <w:rsid w:val="008E4263"/>
    <w:rsid w:val="008E491E"/>
    <w:rsid w:val="008E50C7"/>
    <w:rsid w:val="008E53D5"/>
    <w:rsid w:val="008E5839"/>
    <w:rsid w:val="008E5B8E"/>
    <w:rsid w:val="008E745D"/>
    <w:rsid w:val="008E77FD"/>
    <w:rsid w:val="008E797F"/>
    <w:rsid w:val="008F0567"/>
    <w:rsid w:val="008F0CD3"/>
    <w:rsid w:val="008F0EC0"/>
    <w:rsid w:val="008F1547"/>
    <w:rsid w:val="008F1838"/>
    <w:rsid w:val="008F200F"/>
    <w:rsid w:val="008F29FB"/>
    <w:rsid w:val="008F2B20"/>
    <w:rsid w:val="008F3F9E"/>
    <w:rsid w:val="008F4024"/>
    <w:rsid w:val="008F46EE"/>
    <w:rsid w:val="008F529B"/>
    <w:rsid w:val="008F5484"/>
    <w:rsid w:val="008F6219"/>
    <w:rsid w:val="008F6A5B"/>
    <w:rsid w:val="008F7023"/>
    <w:rsid w:val="008F70E3"/>
    <w:rsid w:val="00900272"/>
    <w:rsid w:val="00900B36"/>
    <w:rsid w:val="00900C40"/>
    <w:rsid w:val="00900D98"/>
    <w:rsid w:val="00901FEC"/>
    <w:rsid w:val="009032AC"/>
    <w:rsid w:val="0090411D"/>
    <w:rsid w:val="009043D9"/>
    <w:rsid w:val="00904A82"/>
    <w:rsid w:val="00905713"/>
    <w:rsid w:val="00905736"/>
    <w:rsid w:val="00906D88"/>
    <w:rsid w:val="00907B77"/>
    <w:rsid w:val="00911B52"/>
    <w:rsid w:val="00911BFB"/>
    <w:rsid w:val="0091208C"/>
    <w:rsid w:val="00912592"/>
    <w:rsid w:val="009127E6"/>
    <w:rsid w:val="009132B1"/>
    <w:rsid w:val="0091367F"/>
    <w:rsid w:val="00913884"/>
    <w:rsid w:val="00913A0B"/>
    <w:rsid w:val="00914050"/>
    <w:rsid w:val="00914201"/>
    <w:rsid w:val="00914723"/>
    <w:rsid w:val="00915621"/>
    <w:rsid w:val="009156D7"/>
    <w:rsid w:val="0091698A"/>
    <w:rsid w:val="00916AD7"/>
    <w:rsid w:val="00917433"/>
    <w:rsid w:val="00920A3E"/>
    <w:rsid w:val="00920C08"/>
    <w:rsid w:val="00920FFC"/>
    <w:rsid w:val="00921231"/>
    <w:rsid w:val="00921804"/>
    <w:rsid w:val="00921902"/>
    <w:rsid w:val="00921989"/>
    <w:rsid w:val="00922368"/>
    <w:rsid w:val="0092243C"/>
    <w:rsid w:val="00923333"/>
    <w:rsid w:val="009237BC"/>
    <w:rsid w:val="009237FB"/>
    <w:rsid w:val="009239BA"/>
    <w:rsid w:val="00923AC3"/>
    <w:rsid w:val="00925CB8"/>
    <w:rsid w:val="009263C1"/>
    <w:rsid w:val="00926B17"/>
    <w:rsid w:val="00926DE9"/>
    <w:rsid w:val="00930A1E"/>
    <w:rsid w:val="009310A8"/>
    <w:rsid w:val="009317B4"/>
    <w:rsid w:val="0093225A"/>
    <w:rsid w:val="00932964"/>
    <w:rsid w:val="00932DD0"/>
    <w:rsid w:val="009332DA"/>
    <w:rsid w:val="00933333"/>
    <w:rsid w:val="00933AB5"/>
    <w:rsid w:val="00933CEB"/>
    <w:rsid w:val="009342AD"/>
    <w:rsid w:val="009353FC"/>
    <w:rsid w:val="0093566F"/>
    <w:rsid w:val="009362A9"/>
    <w:rsid w:val="009364D9"/>
    <w:rsid w:val="00936F44"/>
    <w:rsid w:val="009374FF"/>
    <w:rsid w:val="00937B78"/>
    <w:rsid w:val="00937CEC"/>
    <w:rsid w:val="00937E37"/>
    <w:rsid w:val="00937EA7"/>
    <w:rsid w:val="00940066"/>
    <w:rsid w:val="009414DF"/>
    <w:rsid w:val="00941A41"/>
    <w:rsid w:val="00941F29"/>
    <w:rsid w:val="009423E2"/>
    <w:rsid w:val="009438B8"/>
    <w:rsid w:val="009442C4"/>
    <w:rsid w:val="00944351"/>
    <w:rsid w:val="0094455F"/>
    <w:rsid w:val="009456F9"/>
    <w:rsid w:val="00945939"/>
    <w:rsid w:val="00945B3D"/>
    <w:rsid w:val="00945C80"/>
    <w:rsid w:val="00946950"/>
    <w:rsid w:val="009469CC"/>
    <w:rsid w:val="00946B3E"/>
    <w:rsid w:val="00946D64"/>
    <w:rsid w:val="00946F8D"/>
    <w:rsid w:val="009472A3"/>
    <w:rsid w:val="00947905"/>
    <w:rsid w:val="009504C6"/>
    <w:rsid w:val="00950AB1"/>
    <w:rsid w:val="00950B8B"/>
    <w:rsid w:val="00950C9A"/>
    <w:rsid w:val="00952270"/>
    <w:rsid w:val="00952459"/>
    <w:rsid w:val="0095284E"/>
    <w:rsid w:val="00952AA5"/>
    <w:rsid w:val="00952F2A"/>
    <w:rsid w:val="0095391B"/>
    <w:rsid w:val="009541C9"/>
    <w:rsid w:val="009541F3"/>
    <w:rsid w:val="00954957"/>
    <w:rsid w:val="0095527C"/>
    <w:rsid w:val="00955453"/>
    <w:rsid w:val="00955458"/>
    <w:rsid w:val="009554CD"/>
    <w:rsid w:val="00956919"/>
    <w:rsid w:val="00956C3A"/>
    <w:rsid w:val="00956E89"/>
    <w:rsid w:val="00957673"/>
    <w:rsid w:val="009576CA"/>
    <w:rsid w:val="00957A47"/>
    <w:rsid w:val="00960592"/>
    <w:rsid w:val="009614FF"/>
    <w:rsid w:val="00961DF0"/>
    <w:rsid w:val="00961E66"/>
    <w:rsid w:val="00962A54"/>
    <w:rsid w:val="00962B52"/>
    <w:rsid w:val="00962C51"/>
    <w:rsid w:val="00962D14"/>
    <w:rsid w:val="009636DB"/>
    <w:rsid w:val="009640EB"/>
    <w:rsid w:val="00965833"/>
    <w:rsid w:val="0096617F"/>
    <w:rsid w:val="0096635B"/>
    <w:rsid w:val="009665F0"/>
    <w:rsid w:val="0096680D"/>
    <w:rsid w:val="00966F1B"/>
    <w:rsid w:val="009671C8"/>
    <w:rsid w:val="009673FE"/>
    <w:rsid w:val="009701EA"/>
    <w:rsid w:val="00971BF6"/>
    <w:rsid w:val="00971D85"/>
    <w:rsid w:val="00971FE2"/>
    <w:rsid w:val="00972D8C"/>
    <w:rsid w:val="00972F33"/>
    <w:rsid w:val="009737A6"/>
    <w:rsid w:val="009738FB"/>
    <w:rsid w:val="00973980"/>
    <w:rsid w:val="009741EC"/>
    <w:rsid w:val="009749F0"/>
    <w:rsid w:val="00975626"/>
    <w:rsid w:val="009767BB"/>
    <w:rsid w:val="00977482"/>
    <w:rsid w:val="009776B0"/>
    <w:rsid w:val="00977B00"/>
    <w:rsid w:val="00977BD8"/>
    <w:rsid w:val="0098062E"/>
    <w:rsid w:val="009810B3"/>
    <w:rsid w:val="00981238"/>
    <w:rsid w:val="00981702"/>
    <w:rsid w:val="00981ABF"/>
    <w:rsid w:val="00982956"/>
    <w:rsid w:val="0098341D"/>
    <w:rsid w:val="0098386C"/>
    <w:rsid w:val="00983FE7"/>
    <w:rsid w:val="0098410D"/>
    <w:rsid w:val="009842DA"/>
    <w:rsid w:val="00984910"/>
    <w:rsid w:val="0098510C"/>
    <w:rsid w:val="00985842"/>
    <w:rsid w:val="009858A7"/>
    <w:rsid w:val="00985C98"/>
    <w:rsid w:val="00985D0C"/>
    <w:rsid w:val="0098624E"/>
    <w:rsid w:val="00986820"/>
    <w:rsid w:val="00986E35"/>
    <w:rsid w:val="00986E51"/>
    <w:rsid w:val="00987102"/>
    <w:rsid w:val="00987FD2"/>
    <w:rsid w:val="00990961"/>
    <w:rsid w:val="00991159"/>
    <w:rsid w:val="00991CED"/>
    <w:rsid w:val="00992AFE"/>
    <w:rsid w:val="00993906"/>
    <w:rsid w:val="00993EC6"/>
    <w:rsid w:val="00993F96"/>
    <w:rsid w:val="009955B7"/>
    <w:rsid w:val="00996145"/>
    <w:rsid w:val="00996B92"/>
    <w:rsid w:val="00997031"/>
    <w:rsid w:val="0099725B"/>
    <w:rsid w:val="0099752E"/>
    <w:rsid w:val="00997C75"/>
    <w:rsid w:val="009A0FB5"/>
    <w:rsid w:val="009A13F9"/>
    <w:rsid w:val="009A2297"/>
    <w:rsid w:val="009A2827"/>
    <w:rsid w:val="009A2DF5"/>
    <w:rsid w:val="009A2E0C"/>
    <w:rsid w:val="009A335C"/>
    <w:rsid w:val="009A379B"/>
    <w:rsid w:val="009A4582"/>
    <w:rsid w:val="009A46A1"/>
    <w:rsid w:val="009A4C55"/>
    <w:rsid w:val="009A4EAA"/>
    <w:rsid w:val="009A5007"/>
    <w:rsid w:val="009A5013"/>
    <w:rsid w:val="009A5C2B"/>
    <w:rsid w:val="009A5DB4"/>
    <w:rsid w:val="009A63B9"/>
    <w:rsid w:val="009A7454"/>
    <w:rsid w:val="009A7F65"/>
    <w:rsid w:val="009B07D3"/>
    <w:rsid w:val="009B18EC"/>
    <w:rsid w:val="009B1D0C"/>
    <w:rsid w:val="009B2A64"/>
    <w:rsid w:val="009B2CCF"/>
    <w:rsid w:val="009B32B8"/>
    <w:rsid w:val="009B3350"/>
    <w:rsid w:val="009B34AE"/>
    <w:rsid w:val="009B4060"/>
    <w:rsid w:val="009B4519"/>
    <w:rsid w:val="009B4D2F"/>
    <w:rsid w:val="009B5630"/>
    <w:rsid w:val="009B614E"/>
    <w:rsid w:val="009B6B3D"/>
    <w:rsid w:val="009B719B"/>
    <w:rsid w:val="009B76FB"/>
    <w:rsid w:val="009B790E"/>
    <w:rsid w:val="009B7DA5"/>
    <w:rsid w:val="009C093C"/>
    <w:rsid w:val="009C0B31"/>
    <w:rsid w:val="009C0B3C"/>
    <w:rsid w:val="009C0E07"/>
    <w:rsid w:val="009C1A36"/>
    <w:rsid w:val="009C3332"/>
    <w:rsid w:val="009C3E88"/>
    <w:rsid w:val="009C4173"/>
    <w:rsid w:val="009C51DF"/>
    <w:rsid w:val="009C54C2"/>
    <w:rsid w:val="009C5901"/>
    <w:rsid w:val="009C5A7E"/>
    <w:rsid w:val="009C5C79"/>
    <w:rsid w:val="009C6BE6"/>
    <w:rsid w:val="009C7371"/>
    <w:rsid w:val="009C763B"/>
    <w:rsid w:val="009C77BF"/>
    <w:rsid w:val="009D0353"/>
    <w:rsid w:val="009D0458"/>
    <w:rsid w:val="009D0E8F"/>
    <w:rsid w:val="009D0F2F"/>
    <w:rsid w:val="009D10C2"/>
    <w:rsid w:val="009D1551"/>
    <w:rsid w:val="009D155B"/>
    <w:rsid w:val="009D19CB"/>
    <w:rsid w:val="009D1A64"/>
    <w:rsid w:val="009D1EC5"/>
    <w:rsid w:val="009D2830"/>
    <w:rsid w:val="009D2D0D"/>
    <w:rsid w:val="009D2D84"/>
    <w:rsid w:val="009D2E22"/>
    <w:rsid w:val="009D3760"/>
    <w:rsid w:val="009D3EA0"/>
    <w:rsid w:val="009D400B"/>
    <w:rsid w:val="009D4105"/>
    <w:rsid w:val="009D4BA9"/>
    <w:rsid w:val="009D4F59"/>
    <w:rsid w:val="009D548D"/>
    <w:rsid w:val="009D6A43"/>
    <w:rsid w:val="009D6CC2"/>
    <w:rsid w:val="009D715E"/>
    <w:rsid w:val="009D71D9"/>
    <w:rsid w:val="009D7493"/>
    <w:rsid w:val="009D7985"/>
    <w:rsid w:val="009D7A4C"/>
    <w:rsid w:val="009D7B76"/>
    <w:rsid w:val="009E05AB"/>
    <w:rsid w:val="009E0603"/>
    <w:rsid w:val="009E0BFF"/>
    <w:rsid w:val="009E1BEC"/>
    <w:rsid w:val="009E24EF"/>
    <w:rsid w:val="009E2983"/>
    <w:rsid w:val="009E2B69"/>
    <w:rsid w:val="009E2E36"/>
    <w:rsid w:val="009E3427"/>
    <w:rsid w:val="009E36A5"/>
    <w:rsid w:val="009E4CD1"/>
    <w:rsid w:val="009E5105"/>
    <w:rsid w:val="009E57A4"/>
    <w:rsid w:val="009E652E"/>
    <w:rsid w:val="009E6D03"/>
    <w:rsid w:val="009E7980"/>
    <w:rsid w:val="009E7F5D"/>
    <w:rsid w:val="009F01F1"/>
    <w:rsid w:val="009F022E"/>
    <w:rsid w:val="009F0E6E"/>
    <w:rsid w:val="009F176D"/>
    <w:rsid w:val="009F177B"/>
    <w:rsid w:val="009F17E9"/>
    <w:rsid w:val="009F260A"/>
    <w:rsid w:val="009F2903"/>
    <w:rsid w:val="009F29A0"/>
    <w:rsid w:val="009F2AC0"/>
    <w:rsid w:val="009F2C64"/>
    <w:rsid w:val="009F2D0F"/>
    <w:rsid w:val="009F2D33"/>
    <w:rsid w:val="009F34A9"/>
    <w:rsid w:val="009F48AE"/>
    <w:rsid w:val="009F4A24"/>
    <w:rsid w:val="009F54A7"/>
    <w:rsid w:val="009F5669"/>
    <w:rsid w:val="009F6012"/>
    <w:rsid w:val="009F6A17"/>
    <w:rsid w:val="009F70CC"/>
    <w:rsid w:val="00A0001F"/>
    <w:rsid w:val="00A00F0E"/>
    <w:rsid w:val="00A0113D"/>
    <w:rsid w:val="00A01B67"/>
    <w:rsid w:val="00A01E7F"/>
    <w:rsid w:val="00A01FF4"/>
    <w:rsid w:val="00A028D8"/>
    <w:rsid w:val="00A029E0"/>
    <w:rsid w:val="00A02A74"/>
    <w:rsid w:val="00A035EF"/>
    <w:rsid w:val="00A03C8D"/>
    <w:rsid w:val="00A03E29"/>
    <w:rsid w:val="00A0406F"/>
    <w:rsid w:val="00A04B6C"/>
    <w:rsid w:val="00A04ECD"/>
    <w:rsid w:val="00A05173"/>
    <w:rsid w:val="00A05630"/>
    <w:rsid w:val="00A06BE7"/>
    <w:rsid w:val="00A06E9E"/>
    <w:rsid w:val="00A078BB"/>
    <w:rsid w:val="00A07B00"/>
    <w:rsid w:val="00A07D77"/>
    <w:rsid w:val="00A07FA5"/>
    <w:rsid w:val="00A103F3"/>
    <w:rsid w:val="00A10476"/>
    <w:rsid w:val="00A105F4"/>
    <w:rsid w:val="00A10745"/>
    <w:rsid w:val="00A112D0"/>
    <w:rsid w:val="00A1181D"/>
    <w:rsid w:val="00A11BAD"/>
    <w:rsid w:val="00A11BEF"/>
    <w:rsid w:val="00A11F29"/>
    <w:rsid w:val="00A1201A"/>
    <w:rsid w:val="00A13123"/>
    <w:rsid w:val="00A132B6"/>
    <w:rsid w:val="00A1337F"/>
    <w:rsid w:val="00A136E2"/>
    <w:rsid w:val="00A13EF8"/>
    <w:rsid w:val="00A14221"/>
    <w:rsid w:val="00A14841"/>
    <w:rsid w:val="00A14927"/>
    <w:rsid w:val="00A15337"/>
    <w:rsid w:val="00A157C6"/>
    <w:rsid w:val="00A15DCA"/>
    <w:rsid w:val="00A160FF"/>
    <w:rsid w:val="00A16466"/>
    <w:rsid w:val="00A1699D"/>
    <w:rsid w:val="00A16C19"/>
    <w:rsid w:val="00A1701F"/>
    <w:rsid w:val="00A17109"/>
    <w:rsid w:val="00A17179"/>
    <w:rsid w:val="00A2088A"/>
    <w:rsid w:val="00A20C4B"/>
    <w:rsid w:val="00A21937"/>
    <w:rsid w:val="00A22A84"/>
    <w:rsid w:val="00A23B8F"/>
    <w:rsid w:val="00A242CB"/>
    <w:rsid w:val="00A2508D"/>
    <w:rsid w:val="00A25244"/>
    <w:rsid w:val="00A2524F"/>
    <w:rsid w:val="00A257B4"/>
    <w:rsid w:val="00A26096"/>
    <w:rsid w:val="00A264A2"/>
    <w:rsid w:val="00A278D7"/>
    <w:rsid w:val="00A279E9"/>
    <w:rsid w:val="00A27B28"/>
    <w:rsid w:val="00A27DAA"/>
    <w:rsid w:val="00A3086D"/>
    <w:rsid w:val="00A311DF"/>
    <w:rsid w:val="00A314B6"/>
    <w:rsid w:val="00A32982"/>
    <w:rsid w:val="00A33230"/>
    <w:rsid w:val="00A334A0"/>
    <w:rsid w:val="00A343C4"/>
    <w:rsid w:val="00A34884"/>
    <w:rsid w:val="00A34E54"/>
    <w:rsid w:val="00A35298"/>
    <w:rsid w:val="00A357B5"/>
    <w:rsid w:val="00A35CAF"/>
    <w:rsid w:val="00A363CA"/>
    <w:rsid w:val="00A363CE"/>
    <w:rsid w:val="00A368F2"/>
    <w:rsid w:val="00A36C05"/>
    <w:rsid w:val="00A37ADA"/>
    <w:rsid w:val="00A37CE3"/>
    <w:rsid w:val="00A37DDB"/>
    <w:rsid w:val="00A40067"/>
    <w:rsid w:val="00A413DB"/>
    <w:rsid w:val="00A417D8"/>
    <w:rsid w:val="00A419B1"/>
    <w:rsid w:val="00A42283"/>
    <w:rsid w:val="00A42312"/>
    <w:rsid w:val="00A42CEE"/>
    <w:rsid w:val="00A42CFB"/>
    <w:rsid w:val="00A42DC1"/>
    <w:rsid w:val="00A437C3"/>
    <w:rsid w:val="00A440B7"/>
    <w:rsid w:val="00A4489D"/>
    <w:rsid w:val="00A45155"/>
    <w:rsid w:val="00A4613D"/>
    <w:rsid w:val="00A46B96"/>
    <w:rsid w:val="00A47160"/>
    <w:rsid w:val="00A473F5"/>
    <w:rsid w:val="00A47C8A"/>
    <w:rsid w:val="00A5003D"/>
    <w:rsid w:val="00A50512"/>
    <w:rsid w:val="00A50764"/>
    <w:rsid w:val="00A50CEE"/>
    <w:rsid w:val="00A51531"/>
    <w:rsid w:val="00A51834"/>
    <w:rsid w:val="00A51B59"/>
    <w:rsid w:val="00A52171"/>
    <w:rsid w:val="00A528FF"/>
    <w:rsid w:val="00A52A20"/>
    <w:rsid w:val="00A531BB"/>
    <w:rsid w:val="00A531BC"/>
    <w:rsid w:val="00A53F11"/>
    <w:rsid w:val="00A5432C"/>
    <w:rsid w:val="00A54BF5"/>
    <w:rsid w:val="00A562FA"/>
    <w:rsid w:val="00A563D5"/>
    <w:rsid w:val="00A566A9"/>
    <w:rsid w:val="00A5696F"/>
    <w:rsid w:val="00A56EDF"/>
    <w:rsid w:val="00A56F1D"/>
    <w:rsid w:val="00A570F0"/>
    <w:rsid w:val="00A5737A"/>
    <w:rsid w:val="00A57B7C"/>
    <w:rsid w:val="00A57C3F"/>
    <w:rsid w:val="00A61454"/>
    <w:rsid w:val="00A61A90"/>
    <w:rsid w:val="00A6220E"/>
    <w:rsid w:val="00A63581"/>
    <w:rsid w:val="00A6434C"/>
    <w:rsid w:val="00A64442"/>
    <w:rsid w:val="00A656E9"/>
    <w:rsid w:val="00A65F06"/>
    <w:rsid w:val="00A65F74"/>
    <w:rsid w:val="00A66056"/>
    <w:rsid w:val="00A661D6"/>
    <w:rsid w:val="00A6632E"/>
    <w:rsid w:val="00A66B12"/>
    <w:rsid w:val="00A67CC9"/>
    <w:rsid w:val="00A707CA"/>
    <w:rsid w:val="00A70903"/>
    <w:rsid w:val="00A7093F"/>
    <w:rsid w:val="00A70B1A"/>
    <w:rsid w:val="00A70E18"/>
    <w:rsid w:val="00A71CC2"/>
    <w:rsid w:val="00A721E5"/>
    <w:rsid w:val="00A722CE"/>
    <w:rsid w:val="00A72448"/>
    <w:rsid w:val="00A73772"/>
    <w:rsid w:val="00A757DE"/>
    <w:rsid w:val="00A758FC"/>
    <w:rsid w:val="00A759FB"/>
    <w:rsid w:val="00A75B47"/>
    <w:rsid w:val="00A76263"/>
    <w:rsid w:val="00A762CA"/>
    <w:rsid w:val="00A76B74"/>
    <w:rsid w:val="00A7755D"/>
    <w:rsid w:val="00A80377"/>
    <w:rsid w:val="00A83245"/>
    <w:rsid w:val="00A838C4"/>
    <w:rsid w:val="00A83BFF"/>
    <w:rsid w:val="00A83EE6"/>
    <w:rsid w:val="00A842CC"/>
    <w:rsid w:val="00A84878"/>
    <w:rsid w:val="00A85625"/>
    <w:rsid w:val="00A85D6C"/>
    <w:rsid w:val="00A86414"/>
    <w:rsid w:val="00A8642C"/>
    <w:rsid w:val="00A8654B"/>
    <w:rsid w:val="00A86FDE"/>
    <w:rsid w:val="00A90346"/>
    <w:rsid w:val="00A90506"/>
    <w:rsid w:val="00A9164C"/>
    <w:rsid w:val="00A92A89"/>
    <w:rsid w:val="00A930D6"/>
    <w:rsid w:val="00A93E6F"/>
    <w:rsid w:val="00A9447B"/>
    <w:rsid w:val="00A94C4E"/>
    <w:rsid w:val="00A951EA"/>
    <w:rsid w:val="00A955E5"/>
    <w:rsid w:val="00A95B30"/>
    <w:rsid w:val="00A96952"/>
    <w:rsid w:val="00A97F0C"/>
    <w:rsid w:val="00AA1316"/>
    <w:rsid w:val="00AA198B"/>
    <w:rsid w:val="00AA3C24"/>
    <w:rsid w:val="00AA551C"/>
    <w:rsid w:val="00AA6541"/>
    <w:rsid w:val="00AA7468"/>
    <w:rsid w:val="00AA79F1"/>
    <w:rsid w:val="00AA7BF1"/>
    <w:rsid w:val="00AB1221"/>
    <w:rsid w:val="00AB1BE3"/>
    <w:rsid w:val="00AB25CF"/>
    <w:rsid w:val="00AB294F"/>
    <w:rsid w:val="00AB2BAD"/>
    <w:rsid w:val="00AB30F4"/>
    <w:rsid w:val="00AB3800"/>
    <w:rsid w:val="00AB3864"/>
    <w:rsid w:val="00AB3DB4"/>
    <w:rsid w:val="00AB4D25"/>
    <w:rsid w:val="00AB56DB"/>
    <w:rsid w:val="00AB643A"/>
    <w:rsid w:val="00AB65C6"/>
    <w:rsid w:val="00AB6D7C"/>
    <w:rsid w:val="00AB719D"/>
    <w:rsid w:val="00AC0218"/>
    <w:rsid w:val="00AC0505"/>
    <w:rsid w:val="00AC0EE4"/>
    <w:rsid w:val="00AC1761"/>
    <w:rsid w:val="00AC1911"/>
    <w:rsid w:val="00AC25C4"/>
    <w:rsid w:val="00AC3A0C"/>
    <w:rsid w:val="00AC4558"/>
    <w:rsid w:val="00AC47AD"/>
    <w:rsid w:val="00AC518A"/>
    <w:rsid w:val="00AC51E3"/>
    <w:rsid w:val="00AC5448"/>
    <w:rsid w:val="00AC612A"/>
    <w:rsid w:val="00AC7C8C"/>
    <w:rsid w:val="00AD0DDD"/>
    <w:rsid w:val="00AD0EEE"/>
    <w:rsid w:val="00AD1711"/>
    <w:rsid w:val="00AD1ABA"/>
    <w:rsid w:val="00AD21A4"/>
    <w:rsid w:val="00AD24CC"/>
    <w:rsid w:val="00AD3155"/>
    <w:rsid w:val="00AD316F"/>
    <w:rsid w:val="00AD34F0"/>
    <w:rsid w:val="00AD35F7"/>
    <w:rsid w:val="00AD367D"/>
    <w:rsid w:val="00AD36E2"/>
    <w:rsid w:val="00AD4D71"/>
    <w:rsid w:val="00AD5019"/>
    <w:rsid w:val="00AD53D2"/>
    <w:rsid w:val="00AD6905"/>
    <w:rsid w:val="00AD6F0F"/>
    <w:rsid w:val="00AD6F60"/>
    <w:rsid w:val="00AD7034"/>
    <w:rsid w:val="00AD751D"/>
    <w:rsid w:val="00AD76AB"/>
    <w:rsid w:val="00AD79B4"/>
    <w:rsid w:val="00AD7A26"/>
    <w:rsid w:val="00AD7C64"/>
    <w:rsid w:val="00AD7C9E"/>
    <w:rsid w:val="00AD7D3A"/>
    <w:rsid w:val="00AD7F17"/>
    <w:rsid w:val="00AE0CA6"/>
    <w:rsid w:val="00AE0D2D"/>
    <w:rsid w:val="00AE1038"/>
    <w:rsid w:val="00AE1B66"/>
    <w:rsid w:val="00AE2322"/>
    <w:rsid w:val="00AE2358"/>
    <w:rsid w:val="00AE2434"/>
    <w:rsid w:val="00AE2509"/>
    <w:rsid w:val="00AE2A0B"/>
    <w:rsid w:val="00AE344D"/>
    <w:rsid w:val="00AE3DCB"/>
    <w:rsid w:val="00AE3FC4"/>
    <w:rsid w:val="00AE409E"/>
    <w:rsid w:val="00AE43CE"/>
    <w:rsid w:val="00AE44A3"/>
    <w:rsid w:val="00AE5380"/>
    <w:rsid w:val="00AE5463"/>
    <w:rsid w:val="00AE56C7"/>
    <w:rsid w:val="00AE67AB"/>
    <w:rsid w:val="00AE6898"/>
    <w:rsid w:val="00AE6A7D"/>
    <w:rsid w:val="00AE74BB"/>
    <w:rsid w:val="00AF0925"/>
    <w:rsid w:val="00AF0C61"/>
    <w:rsid w:val="00AF14D1"/>
    <w:rsid w:val="00AF182F"/>
    <w:rsid w:val="00AF18BE"/>
    <w:rsid w:val="00AF1961"/>
    <w:rsid w:val="00AF1E75"/>
    <w:rsid w:val="00AF32C7"/>
    <w:rsid w:val="00AF3737"/>
    <w:rsid w:val="00AF41C8"/>
    <w:rsid w:val="00AF4375"/>
    <w:rsid w:val="00AF56B7"/>
    <w:rsid w:val="00AF57E8"/>
    <w:rsid w:val="00AF646E"/>
    <w:rsid w:val="00AF6B2B"/>
    <w:rsid w:val="00AF6EBB"/>
    <w:rsid w:val="00AF7662"/>
    <w:rsid w:val="00B008D8"/>
    <w:rsid w:val="00B00B2B"/>
    <w:rsid w:val="00B00C49"/>
    <w:rsid w:val="00B01464"/>
    <w:rsid w:val="00B01AC6"/>
    <w:rsid w:val="00B02163"/>
    <w:rsid w:val="00B02371"/>
    <w:rsid w:val="00B0286A"/>
    <w:rsid w:val="00B02D47"/>
    <w:rsid w:val="00B0542F"/>
    <w:rsid w:val="00B05586"/>
    <w:rsid w:val="00B05D32"/>
    <w:rsid w:val="00B05DFD"/>
    <w:rsid w:val="00B06101"/>
    <w:rsid w:val="00B064E4"/>
    <w:rsid w:val="00B0668C"/>
    <w:rsid w:val="00B06976"/>
    <w:rsid w:val="00B06B08"/>
    <w:rsid w:val="00B07409"/>
    <w:rsid w:val="00B07EF6"/>
    <w:rsid w:val="00B10246"/>
    <w:rsid w:val="00B10322"/>
    <w:rsid w:val="00B10730"/>
    <w:rsid w:val="00B107DA"/>
    <w:rsid w:val="00B1086F"/>
    <w:rsid w:val="00B11619"/>
    <w:rsid w:val="00B11ADB"/>
    <w:rsid w:val="00B11FB4"/>
    <w:rsid w:val="00B12174"/>
    <w:rsid w:val="00B122EE"/>
    <w:rsid w:val="00B12A34"/>
    <w:rsid w:val="00B12F3F"/>
    <w:rsid w:val="00B13085"/>
    <w:rsid w:val="00B13A96"/>
    <w:rsid w:val="00B14DB9"/>
    <w:rsid w:val="00B15511"/>
    <w:rsid w:val="00B1750B"/>
    <w:rsid w:val="00B17511"/>
    <w:rsid w:val="00B17650"/>
    <w:rsid w:val="00B17BA8"/>
    <w:rsid w:val="00B2131F"/>
    <w:rsid w:val="00B21B0C"/>
    <w:rsid w:val="00B21EB4"/>
    <w:rsid w:val="00B21FE3"/>
    <w:rsid w:val="00B224C3"/>
    <w:rsid w:val="00B22ED4"/>
    <w:rsid w:val="00B23D66"/>
    <w:rsid w:val="00B23E8A"/>
    <w:rsid w:val="00B25143"/>
    <w:rsid w:val="00B2514A"/>
    <w:rsid w:val="00B25535"/>
    <w:rsid w:val="00B25950"/>
    <w:rsid w:val="00B25DFD"/>
    <w:rsid w:val="00B268D7"/>
    <w:rsid w:val="00B26F7C"/>
    <w:rsid w:val="00B27023"/>
    <w:rsid w:val="00B27E2D"/>
    <w:rsid w:val="00B3087A"/>
    <w:rsid w:val="00B310E2"/>
    <w:rsid w:val="00B311F6"/>
    <w:rsid w:val="00B31C74"/>
    <w:rsid w:val="00B31D9E"/>
    <w:rsid w:val="00B324B3"/>
    <w:rsid w:val="00B328C2"/>
    <w:rsid w:val="00B32C3C"/>
    <w:rsid w:val="00B3317E"/>
    <w:rsid w:val="00B33CBD"/>
    <w:rsid w:val="00B3405D"/>
    <w:rsid w:val="00B346BD"/>
    <w:rsid w:val="00B347EB"/>
    <w:rsid w:val="00B35188"/>
    <w:rsid w:val="00B354F5"/>
    <w:rsid w:val="00B35FC1"/>
    <w:rsid w:val="00B3619E"/>
    <w:rsid w:val="00B3680F"/>
    <w:rsid w:val="00B37CDA"/>
    <w:rsid w:val="00B4080E"/>
    <w:rsid w:val="00B40BF7"/>
    <w:rsid w:val="00B413D4"/>
    <w:rsid w:val="00B41BB0"/>
    <w:rsid w:val="00B41DD7"/>
    <w:rsid w:val="00B422FA"/>
    <w:rsid w:val="00B430C5"/>
    <w:rsid w:val="00B43887"/>
    <w:rsid w:val="00B455AD"/>
    <w:rsid w:val="00B4620A"/>
    <w:rsid w:val="00B4654E"/>
    <w:rsid w:val="00B46832"/>
    <w:rsid w:val="00B470F8"/>
    <w:rsid w:val="00B47D28"/>
    <w:rsid w:val="00B50C0D"/>
    <w:rsid w:val="00B511D1"/>
    <w:rsid w:val="00B51289"/>
    <w:rsid w:val="00B51E49"/>
    <w:rsid w:val="00B51E94"/>
    <w:rsid w:val="00B52BFB"/>
    <w:rsid w:val="00B53962"/>
    <w:rsid w:val="00B54078"/>
    <w:rsid w:val="00B55436"/>
    <w:rsid w:val="00B55A74"/>
    <w:rsid w:val="00B55EE5"/>
    <w:rsid w:val="00B55F1F"/>
    <w:rsid w:val="00B574E1"/>
    <w:rsid w:val="00B60CB9"/>
    <w:rsid w:val="00B61161"/>
    <w:rsid w:val="00B62FA1"/>
    <w:rsid w:val="00B635BA"/>
    <w:rsid w:val="00B64817"/>
    <w:rsid w:val="00B64B52"/>
    <w:rsid w:val="00B65991"/>
    <w:rsid w:val="00B65DA4"/>
    <w:rsid w:val="00B67225"/>
    <w:rsid w:val="00B6748F"/>
    <w:rsid w:val="00B678DC"/>
    <w:rsid w:val="00B67F80"/>
    <w:rsid w:val="00B70813"/>
    <w:rsid w:val="00B70E17"/>
    <w:rsid w:val="00B71027"/>
    <w:rsid w:val="00B71798"/>
    <w:rsid w:val="00B71A6A"/>
    <w:rsid w:val="00B71CB2"/>
    <w:rsid w:val="00B72B3B"/>
    <w:rsid w:val="00B72FFF"/>
    <w:rsid w:val="00B73E5F"/>
    <w:rsid w:val="00B74B1D"/>
    <w:rsid w:val="00B74DED"/>
    <w:rsid w:val="00B75301"/>
    <w:rsid w:val="00B75C47"/>
    <w:rsid w:val="00B75EF0"/>
    <w:rsid w:val="00B761A4"/>
    <w:rsid w:val="00B76B35"/>
    <w:rsid w:val="00B77F54"/>
    <w:rsid w:val="00B801BA"/>
    <w:rsid w:val="00B804C8"/>
    <w:rsid w:val="00B82D5E"/>
    <w:rsid w:val="00B8348D"/>
    <w:rsid w:val="00B8438B"/>
    <w:rsid w:val="00B8450B"/>
    <w:rsid w:val="00B84D94"/>
    <w:rsid w:val="00B84E42"/>
    <w:rsid w:val="00B851A9"/>
    <w:rsid w:val="00B8646A"/>
    <w:rsid w:val="00B86934"/>
    <w:rsid w:val="00B86FEA"/>
    <w:rsid w:val="00B86FFF"/>
    <w:rsid w:val="00B87039"/>
    <w:rsid w:val="00B87779"/>
    <w:rsid w:val="00B8785D"/>
    <w:rsid w:val="00B9002C"/>
    <w:rsid w:val="00B900A1"/>
    <w:rsid w:val="00B9021E"/>
    <w:rsid w:val="00B912F0"/>
    <w:rsid w:val="00B9141A"/>
    <w:rsid w:val="00B91BB1"/>
    <w:rsid w:val="00B9246E"/>
    <w:rsid w:val="00B92900"/>
    <w:rsid w:val="00B92D3E"/>
    <w:rsid w:val="00B93216"/>
    <w:rsid w:val="00B9337A"/>
    <w:rsid w:val="00B9369D"/>
    <w:rsid w:val="00B93ADB"/>
    <w:rsid w:val="00B93B83"/>
    <w:rsid w:val="00B94452"/>
    <w:rsid w:val="00B95819"/>
    <w:rsid w:val="00B961F7"/>
    <w:rsid w:val="00B96C13"/>
    <w:rsid w:val="00B97116"/>
    <w:rsid w:val="00B97933"/>
    <w:rsid w:val="00B97ADA"/>
    <w:rsid w:val="00B97D87"/>
    <w:rsid w:val="00BA0B60"/>
    <w:rsid w:val="00BA0B77"/>
    <w:rsid w:val="00BA0CD0"/>
    <w:rsid w:val="00BA1AC0"/>
    <w:rsid w:val="00BA30CF"/>
    <w:rsid w:val="00BA338D"/>
    <w:rsid w:val="00BA411E"/>
    <w:rsid w:val="00BA4233"/>
    <w:rsid w:val="00BA4A64"/>
    <w:rsid w:val="00BA52E3"/>
    <w:rsid w:val="00BA5452"/>
    <w:rsid w:val="00BA5BD4"/>
    <w:rsid w:val="00BA5E8A"/>
    <w:rsid w:val="00BA7D6E"/>
    <w:rsid w:val="00BB01B5"/>
    <w:rsid w:val="00BB090A"/>
    <w:rsid w:val="00BB0D65"/>
    <w:rsid w:val="00BB1304"/>
    <w:rsid w:val="00BB25E4"/>
    <w:rsid w:val="00BB2705"/>
    <w:rsid w:val="00BB303D"/>
    <w:rsid w:val="00BB31D3"/>
    <w:rsid w:val="00BB33D5"/>
    <w:rsid w:val="00BB5480"/>
    <w:rsid w:val="00BB61CB"/>
    <w:rsid w:val="00BB6BEF"/>
    <w:rsid w:val="00BB6DCD"/>
    <w:rsid w:val="00BB7426"/>
    <w:rsid w:val="00BC0405"/>
    <w:rsid w:val="00BC0A62"/>
    <w:rsid w:val="00BC0D88"/>
    <w:rsid w:val="00BC245D"/>
    <w:rsid w:val="00BC2BB0"/>
    <w:rsid w:val="00BC2C4A"/>
    <w:rsid w:val="00BC32F2"/>
    <w:rsid w:val="00BC3457"/>
    <w:rsid w:val="00BC423A"/>
    <w:rsid w:val="00BC47C7"/>
    <w:rsid w:val="00BC51E7"/>
    <w:rsid w:val="00BC618B"/>
    <w:rsid w:val="00BC61E6"/>
    <w:rsid w:val="00BC642D"/>
    <w:rsid w:val="00BC668A"/>
    <w:rsid w:val="00BC6CA7"/>
    <w:rsid w:val="00BC7D00"/>
    <w:rsid w:val="00BD04EC"/>
    <w:rsid w:val="00BD0768"/>
    <w:rsid w:val="00BD0DDD"/>
    <w:rsid w:val="00BD1F63"/>
    <w:rsid w:val="00BD2105"/>
    <w:rsid w:val="00BD235C"/>
    <w:rsid w:val="00BD261F"/>
    <w:rsid w:val="00BD2754"/>
    <w:rsid w:val="00BD2A8C"/>
    <w:rsid w:val="00BD2EAD"/>
    <w:rsid w:val="00BD2EED"/>
    <w:rsid w:val="00BD37C0"/>
    <w:rsid w:val="00BD3B44"/>
    <w:rsid w:val="00BD4D4C"/>
    <w:rsid w:val="00BD53E6"/>
    <w:rsid w:val="00BD6F9C"/>
    <w:rsid w:val="00BD757C"/>
    <w:rsid w:val="00BD7F4B"/>
    <w:rsid w:val="00BE179F"/>
    <w:rsid w:val="00BE193D"/>
    <w:rsid w:val="00BE1F06"/>
    <w:rsid w:val="00BE315F"/>
    <w:rsid w:val="00BE38FB"/>
    <w:rsid w:val="00BE3B28"/>
    <w:rsid w:val="00BE4494"/>
    <w:rsid w:val="00BE50D4"/>
    <w:rsid w:val="00BE7781"/>
    <w:rsid w:val="00BE7A5C"/>
    <w:rsid w:val="00BF0CA8"/>
    <w:rsid w:val="00BF22C6"/>
    <w:rsid w:val="00BF3427"/>
    <w:rsid w:val="00BF3616"/>
    <w:rsid w:val="00BF3620"/>
    <w:rsid w:val="00BF38E9"/>
    <w:rsid w:val="00BF3948"/>
    <w:rsid w:val="00BF5840"/>
    <w:rsid w:val="00BF59C7"/>
    <w:rsid w:val="00BF5BEF"/>
    <w:rsid w:val="00BF5C30"/>
    <w:rsid w:val="00BF5E06"/>
    <w:rsid w:val="00BF6DDA"/>
    <w:rsid w:val="00BF7BD3"/>
    <w:rsid w:val="00C003C3"/>
    <w:rsid w:val="00C020E1"/>
    <w:rsid w:val="00C02446"/>
    <w:rsid w:val="00C026CA"/>
    <w:rsid w:val="00C03C9A"/>
    <w:rsid w:val="00C045A0"/>
    <w:rsid w:val="00C05052"/>
    <w:rsid w:val="00C052D1"/>
    <w:rsid w:val="00C0536E"/>
    <w:rsid w:val="00C05696"/>
    <w:rsid w:val="00C058AD"/>
    <w:rsid w:val="00C05A7C"/>
    <w:rsid w:val="00C06022"/>
    <w:rsid w:val="00C06244"/>
    <w:rsid w:val="00C06633"/>
    <w:rsid w:val="00C079D9"/>
    <w:rsid w:val="00C07C98"/>
    <w:rsid w:val="00C10130"/>
    <w:rsid w:val="00C10237"/>
    <w:rsid w:val="00C102EB"/>
    <w:rsid w:val="00C10C61"/>
    <w:rsid w:val="00C10D12"/>
    <w:rsid w:val="00C11105"/>
    <w:rsid w:val="00C12E4A"/>
    <w:rsid w:val="00C133B8"/>
    <w:rsid w:val="00C1533B"/>
    <w:rsid w:val="00C156F6"/>
    <w:rsid w:val="00C158C2"/>
    <w:rsid w:val="00C15BDC"/>
    <w:rsid w:val="00C15C12"/>
    <w:rsid w:val="00C160B3"/>
    <w:rsid w:val="00C16390"/>
    <w:rsid w:val="00C17D21"/>
    <w:rsid w:val="00C20280"/>
    <w:rsid w:val="00C20E2B"/>
    <w:rsid w:val="00C21550"/>
    <w:rsid w:val="00C218AD"/>
    <w:rsid w:val="00C21939"/>
    <w:rsid w:val="00C21C56"/>
    <w:rsid w:val="00C21EE6"/>
    <w:rsid w:val="00C21F73"/>
    <w:rsid w:val="00C222B0"/>
    <w:rsid w:val="00C2293F"/>
    <w:rsid w:val="00C22A28"/>
    <w:rsid w:val="00C22B72"/>
    <w:rsid w:val="00C22F53"/>
    <w:rsid w:val="00C23568"/>
    <w:rsid w:val="00C2415B"/>
    <w:rsid w:val="00C245E8"/>
    <w:rsid w:val="00C2480A"/>
    <w:rsid w:val="00C24B80"/>
    <w:rsid w:val="00C254B9"/>
    <w:rsid w:val="00C2682E"/>
    <w:rsid w:val="00C27262"/>
    <w:rsid w:val="00C274BE"/>
    <w:rsid w:val="00C277DD"/>
    <w:rsid w:val="00C2794A"/>
    <w:rsid w:val="00C27CAC"/>
    <w:rsid w:val="00C308BB"/>
    <w:rsid w:val="00C31534"/>
    <w:rsid w:val="00C32410"/>
    <w:rsid w:val="00C32905"/>
    <w:rsid w:val="00C32A5F"/>
    <w:rsid w:val="00C32A91"/>
    <w:rsid w:val="00C32B77"/>
    <w:rsid w:val="00C333E8"/>
    <w:rsid w:val="00C3370A"/>
    <w:rsid w:val="00C3488F"/>
    <w:rsid w:val="00C356ED"/>
    <w:rsid w:val="00C361D1"/>
    <w:rsid w:val="00C3627F"/>
    <w:rsid w:val="00C362B1"/>
    <w:rsid w:val="00C36F63"/>
    <w:rsid w:val="00C375F1"/>
    <w:rsid w:val="00C37B3F"/>
    <w:rsid w:val="00C40995"/>
    <w:rsid w:val="00C40B54"/>
    <w:rsid w:val="00C40F67"/>
    <w:rsid w:val="00C41978"/>
    <w:rsid w:val="00C42E2B"/>
    <w:rsid w:val="00C4365D"/>
    <w:rsid w:val="00C43C8B"/>
    <w:rsid w:val="00C44C2C"/>
    <w:rsid w:val="00C4539E"/>
    <w:rsid w:val="00C4594D"/>
    <w:rsid w:val="00C45A1B"/>
    <w:rsid w:val="00C46285"/>
    <w:rsid w:val="00C464E6"/>
    <w:rsid w:val="00C467E6"/>
    <w:rsid w:val="00C4733A"/>
    <w:rsid w:val="00C50553"/>
    <w:rsid w:val="00C50722"/>
    <w:rsid w:val="00C51D4B"/>
    <w:rsid w:val="00C526E5"/>
    <w:rsid w:val="00C52BCE"/>
    <w:rsid w:val="00C52BEB"/>
    <w:rsid w:val="00C53D4C"/>
    <w:rsid w:val="00C541E3"/>
    <w:rsid w:val="00C5453C"/>
    <w:rsid w:val="00C54727"/>
    <w:rsid w:val="00C54827"/>
    <w:rsid w:val="00C54D22"/>
    <w:rsid w:val="00C54DF1"/>
    <w:rsid w:val="00C5513B"/>
    <w:rsid w:val="00C556F5"/>
    <w:rsid w:val="00C55D88"/>
    <w:rsid w:val="00C56956"/>
    <w:rsid w:val="00C575DB"/>
    <w:rsid w:val="00C6079E"/>
    <w:rsid w:val="00C610B7"/>
    <w:rsid w:val="00C6148C"/>
    <w:rsid w:val="00C61CD2"/>
    <w:rsid w:val="00C62F5B"/>
    <w:rsid w:val="00C644FD"/>
    <w:rsid w:val="00C64536"/>
    <w:rsid w:val="00C6493D"/>
    <w:rsid w:val="00C653F0"/>
    <w:rsid w:val="00C65B7F"/>
    <w:rsid w:val="00C67A01"/>
    <w:rsid w:val="00C67ADE"/>
    <w:rsid w:val="00C67E80"/>
    <w:rsid w:val="00C70344"/>
    <w:rsid w:val="00C70979"/>
    <w:rsid w:val="00C711E6"/>
    <w:rsid w:val="00C71718"/>
    <w:rsid w:val="00C7191A"/>
    <w:rsid w:val="00C721FB"/>
    <w:rsid w:val="00C724C5"/>
    <w:rsid w:val="00C733DE"/>
    <w:rsid w:val="00C7467F"/>
    <w:rsid w:val="00C747FA"/>
    <w:rsid w:val="00C74836"/>
    <w:rsid w:val="00C74F21"/>
    <w:rsid w:val="00C7567A"/>
    <w:rsid w:val="00C76289"/>
    <w:rsid w:val="00C765FA"/>
    <w:rsid w:val="00C76FDC"/>
    <w:rsid w:val="00C774A0"/>
    <w:rsid w:val="00C77D91"/>
    <w:rsid w:val="00C77DC2"/>
    <w:rsid w:val="00C80598"/>
    <w:rsid w:val="00C80C11"/>
    <w:rsid w:val="00C80F78"/>
    <w:rsid w:val="00C80FB9"/>
    <w:rsid w:val="00C816A0"/>
    <w:rsid w:val="00C82373"/>
    <w:rsid w:val="00C82428"/>
    <w:rsid w:val="00C840DD"/>
    <w:rsid w:val="00C85079"/>
    <w:rsid w:val="00C852F1"/>
    <w:rsid w:val="00C85757"/>
    <w:rsid w:val="00C86190"/>
    <w:rsid w:val="00C871C2"/>
    <w:rsid w:val="00C902B4"/>
    <w:rsid w:val="00C917EE"/>
    <w:rsid w:val="00C91D66"/>
    <w:rsid w:val="00C91F7C"/>
    <w:rsid w:val="00C91FA4"/>
    <w:rsid w:val="00C9388E"/>
    <w:rsid w:val="00C941D2"/>
    <w:rsid w:val="00C94330"/>
    <w:rsid w:val="00C95A4A"/>
    <w:rsid w:val="00C95A53"/>
    <w:rsid w:val="00C95C94"/>
    <w:rsid w:val="00C95CA3"/>
    <w:rsid w:val="00C9601D"/>
    <w:rsid w:val="00C975DA"/>
    <w:rsid w:val="00CA016C"/>
    <w:rsid w:val="00CA060B"/>
    <w:rsid w:val="00CA0AB9"/>
    <w:rsid w:val="00CA1C82"/>
    <w:rsid w:val="00CA1D40"/>
    <w:rsid w:val="00CA29E3"/>
    <w:rsid w:val="00CA2D99"/>
    <w:rsid w:val="00CA2E5A"/>
    <w:rsid w:val="00CA30E5"/>
    <w:rsid w:val="00CA31AC"/>
    <w:rsid w:val="00CA361F"/>
    <w:rsid w:val="00CA410D"/>
    <w:rsid w:val="00CA544E"/>
    <w:rsid w:val="00CA5C4A"/>
    <w:rsid w:val="00CA5E0F"/>
    <w:rsid w:val="00CA67DD"/>
    <w:rsid w:val="00CA69C3"/>
    <w:rsid w:val="00CA6F33"/>
    <w:rsid w:val="00CA7870"/>
    <w:rsid w:val="00CB06D2"/>
    <w:rsid w:val="00CB0805"/>
    <w:rsid w:val="00CB0857"/>
    <w:rsid w:val="00CB0A30"/>
    <w:rsid w:val="00CB1A63"/>
    <w:rsid w:val="00CB21A5"/>
    <w:rsid w:val="00CB3C9D"/>
    <w:rsid w:val="00CB3FFF"/>
    <w:rsid w:val="00CB47DE"/>
    <w:rsid w:val="00CB4D3A"/>
    <w:rsid w:val="00CB50EE"/>
    <w:rsid w:val="00CB5720"/>
    <w:rsid w:val="00CB5AD8"/>
    <w:rsid w:val="00CB60D7"/>
    <w:rsid w:val="00CB6C59"/>
    <w:rsid w:val="00CB6E47"/>
    <w:rsid w:val="00CB6EF7"/>
    <w:rsid w:val="00CB7419"/>
    <w:rsid w:val="00CB7628"/>
    <w:rsid w:val="00CB771E"/>
    <w:rsid w:val="00CC03DB"/>
    <w:rsid w:val="00CC0829"/>
    <w:rsid w:val="00CC0D29"/>
    <w:rsid w:val="00CC0E25"/>
    <w:rsid w:val="00CC12C8"/>
    <w:rsid w:val="00CC1AA2"/>
    <w:rsid w:val="00CC1F18"/>
    <w:rsid w:val="00CC1F2F"/>
    <w:rsid w:val="00CC22F2"/>
    <w:rsid w:val="00CC4979"/>
    <w:rsid w:val="00CC4BF2"/>
    <w:rsid w:val="00CC516F"/>
    <w:rsid w:val="00CC530D"/>
    <w:rsid w:val="00CC5626"/>
    <w:rsid w:val="00CC5797"/>
    <w:rsid w:val="00CC6B1D"/>
    <w:rsid w:val="00CC7167"/>
    <w:rsid w:val="00CC7373"/>
    <w:rsid w:val="00CC772F"/>
    <w:rsid w:val="00CC7938"/>
    <w:rsid w:val="00CD02FE"/>
    <w:rsid w:val="00CD05F3"/>
    <w:rsid w:val="00CD0EA9"/>
    <w:rsid w:val="00CD19E2"/>
    <w:rsid w:val="00CD21DF"/>
    <w:rsid w:val="00CD2EFF"/>
    <w:rsid w:val="00CD303E"/>
    <w:rsid w:val="00CD33B7"/>
    <w:rsid w:val="00CD402C"/>
    <w:rsid w:val="00CD474D"/>
    <w:rsid w:val="00CD4A8F"/>
    <w:rsid w:val="00CD4BC2"/>
    <w:rsid w:val="00CD4CE2"/>
    <w:rsid w:val="00CD592B"/>
    <w:rsid w:val="00CD5DD5"/>
    <w:rsid w:val="00CD6244"/>
    <w:rsid w:val="00CD6535"/>
    <w:rsid w:val="00CD6818"/>
    <w:rsid w:val="00CD693E"/>
    <w:rsid w:val="00CD7572"/>
    <w:rsid w:val="00CE0008"/>
    <w:rsid w:val="00CE0755"/>
    <w:rsid w:val="00CE1061"/>
    <w:rsid w:val="00CE15E7"/>
    <w:rsid w:val="00CE1AD2"/>
    <w:rsid w:val="00CE2623"/>
    <w:rsid w:val="00CE2B2E"/>
    <w:rsid w:val="00CE4A61"/>
    <w:rsid w:val="00CE4B41"/>
    <w:rsid w:val="00CE4C46"/>
    <w:rsid w:val="00CE5222"/>
    <w:rsid w:val="00CE601D"/>
    <w:rsid w:val="00CE6545"/>
    <w:rsid w:val="00CE6AE5"/>
    <w:rsid w:val="00CE6C41"/>
    <w:rsid w:val="00CE7444"/>
    <w:rsid w:val="00CE7458"/>
    <w:rsid w:val="00CE7D3B"/>
    <w:rsid w:val="00CF0B17"/>
    <w:rsid w:val="00CF0E0C"/>
    <w:rsid w:val="00CF20D2"/>
    <w:rsid w:val="00CF23BA"/>
    <w:rsid w:val="00CF2B11"/>
    <w:rsid w:val="00CF307D"/>
    <w:rsid w:val="00CF352C"/>
    <w:rsid w:val="00CF3693"/>
    <w:rsid w:val="00CF3737"/>
    <w:rsid w:val="00CF3B6C"/>
    <w:rsid w:val="00CF4801"/>
    <w:rsid w:val="00CF4E1F"/>
    <w:rsid w:val="00CF55BF"/>
    <w:rsid w:val="00CF5D3B"/>
    <w:rsid w:val="00CF71AB"/>
    <w:rsid w:val="00CF771C"/>
    <w:rsid w:val="00CF7736"/>
    <w:rsid w:val="00CF784E"/>
    <w:rsid w:val="00CF7B85"/>
    <w:rsid w:val="00CF7C23"/>
    <w:rsid w:val="00D00647"/>
    <w:rsid w:val="00D00698"/>
    <w:rsid w:val="00D00A05"/>
    <w:rsid w:val="00D00A3A"/>
    <w:rsid w:val="00D01997"/>
    <w:rsid w:val="00D01D4F"/>
    <w:rsid w:val="00D02404"/>
    <w:rsid w:val="00D029B4"/>
    <w:rsid w:val="00D032DB"/>
    <w:rsid w:val="00D04AFD"/>
    <w:rsid w:val="00D04E03"/>
    <w:rsid w:val="00D050E6"/>
    <w:rsid w:val="00D0535C"/>
    <w:rsid w:val="00D06204"/>
    <w:rsid w:val="00D06DA4"/>
    <w:rsid w:val="00D06E95"/>
    <w:rsid w:val="00D0732D"/>
    <w:rsid w:val="00D0739E"/>
    <w:rsid w:val="00D0791B"/>
    <w:rsid w:val="00D10D25"/>
    <w:rsid w:val="00D11A49"/>
    <w:rsid w:val="00D11CC4"/>
    <w:rsid w:val="00D12066"/>
    <w:rsid w:val="00D12535"/>
    <w:rsid w:val="00D127D9"/>
    <w:rsid w:val="00D129BA"/>
    <w:rsid w:val="00D14014"/>
    <w:rsid w:val="00D14092"/>
    <w:rsid w:val="00D1412F"/>
    <w:rsid w:val="00D15854"/>
    <w:rsid w:val="00D15ABD"/>
    <w:rsid w:val="00D15DA5"/>
    <w:rsid w:val="00D17004"/>
    <w:rsid w:val="00D17694"/>
    <w:rsid w:val="00D179A9"/>
    <w:rsid w:val="00D20624"/>
    <w:rsid w:val="00D20A80"/>
    <w:rsid w:val="00D211ED"/>
    <w:rsid w:val="00D2143C"/>
    <w:rsid w:val="00D21A8B"/>
    <w:rsid w:val="00D223A5"/>
    <w:rsid w:val="00D223B8"/>
    <w:rsid w:val="00D224D3"/>
    <w:rsid w:val="00D22AB8"/>
    <w:rsid w:val="00D22B90"/>
    <w:rsid w:val="00D232D9"/>
    <w:rsid w:val="00D23F57"/>
    <w:rsid w:val="00D24348"/>
    <w:rsid w:val="00D26700"/>
    <w:rsid w:val="00D26715"/>
    <w:rsid w:val="00D26A5A"/>
    <w:rsid w:val="00D2709C"/>
    <w:rsid w:val="00D27169"/>
    <w:rsid w:val="00D30254"/>
    <w:rsid w:val="00D30405"/>
    <w:rsid w:val="00D304A3"/>
    <w:rsid w:val="00D3305B"/>
    <w:rsid w:val="00D33823"/>
    <w:rsid w:val="00D33B4F"/>
    <w:rsid w:val="00D33E54"/>
    <w:rsid w:val="00D3435B"/>
    <w:rsid w:val="00D34B46"/>
    <w:rsid w:val="00D3584F"/>
    <w:rsid w:val="00D36703"/>
    <w:rsid w:val="00D36EA0"/>
    <w:rsid w:val="00D4048C"/>
    <w:rsid w:val="00D40A3F"/>
    <w:rsid w:val="00D40F72"/>
    <w:rsid w:val="00D40FCB"/>
    <w:rsid w:val="00D40FDE"/>
    <w:rsid w:val="00D410EB"/>
    <w:rsid w:val="00D411EF"/>
    <w:rsid w:val="00D42815"/>
    <w:rsid w:val="00D4368F"/>
    <w:rsid w:val="00D439BB"/>
    <w:rsid w:val="00D43CCA"/>
    <w:rsid w:val="00D44655"/>
    <w:rsid w:val="00D44C5B"/>
    <w:rsid w:val="00D45982"/>
    <w:rsid w:val="00D45A91"/>
    <w:rsid w:val="00D45EAF"/>
    <w:rsid w:val="00D46571"/>
    <w:rsid w:val="00D4669B"/>
    <w:rsid w:val="00D46ED4"/>
    <w:rsid w:val="00D46F85"/>
    <w:rsid w:val="00D47413"/>
    <w:rsid w:val="00D4764F"/>
    <w:rsid w:val="00D47F97"/>
    <w:rsid w:val="00D5078D"/>
    <w:rsid w:val="00D50AC8"/>
    <w:rsid w:val="00D51D4F"/>
    <w:rsid w:val="00D52725"/>
    <w:rsid w:val="00D52AD6"/>
    <w:rsid w:val="00D52BCB"/>
    <w:rsid w:val="00D52BDD"/>
    <w:rsid w:val="00D52D34"/>
    <w:rsid w:val="00D53483"/>
    <w:rsid w:val="00D539DB"/>
    <w:rsid w:val="00D544B0"/>
    <w:rsid w:val="00D54BBB"/>
    <w:rsid w:val="00D54CBE"/>
    <w:rsid w:val="00D558A4"/>
    <w:rsid w:val="00D559EE"/>
    <w:rsid w:val="00D56F3E"/>
    <w:rsid w:val="00D5742E"/>
    <w:rsid w:val="00D576AB"/>
    <w:rsid w:val="00D57A43"/>
    <w:rsid w:val="00D57E3D"/>
    <w:rsid w:val="00D619C4"/>
    <w:rsid w:val="00D61C32"/>
    <w:rsid w:val="00D62EE5"/>
    <w:rsid w:val="00D632C5"/>
    <w:rsid w:val="00D632FF"/>
    <w:rsid w:val="00D63317"/>
    <w:rsid w:val="00D633B1"/>
    <w:rsid w:val="00D63513"/>
    <w:rsid w:val="00D6369B"/>
    <w:rsid w:val="00D6391A"/>
    <w:rsid w:val="00D63996"/>
    <w:rsid w:val="00D642C8"/>
    <w:rsid w:val="00D64D7E"/>
    <w:rsid w:val="00D64DD1"/>
    <w:rsid w:val="00D65A88"/>
    <w:rsid w:val="00D661BE"/>
    <w:rsid w:val="00D668B5"/>
    <w:rsid w:val="00D66ABE"/>
    <w:rsid w:val="00D66B06"/>
    <w:rsid w:val="00D67EAC"/>
    <w:rsid w:val="00D70788"/>
    <w:rsid w:val="00D71530"/>
    <w:rsid w:val="00D715CF"/>
    <w:rsid w:val="00D7195B"/>
    <w:rsid w:val="00D71E52"/>
    <w:rsid w:val="00D71FBE"/>
    <w:rsid w:val="00D721CA"/>
    <w:rsid w:val="00D73389"/>
    <w:rsid w:val="00D73398"/>
    <w:rsid w:val="00D73840"/>
    <w:rsid w:val="00D738AF"/>
    <w:rsid w:val="00D7390D"/>
    <w:rsid w:val="00D73E3A"/>
    <w:rsid w:val="00D7427D"/>
    <w:rsid w:val="00D759E3"/>
    <w:rsid w:val="00D76463"/>
    <w:rsid w:val="00D76F70"/>
    <w:rsid w:val="00D77F4B"/>
    <w:rsid w:val="00D81A1C"/>
    <w:rsid w:val="00D82495"/>
    <w:rsid w:val="00D82CA9"/>
    <w:rsid w:val="00D82FC3"/>
    <w:rsid w:val="00D83FD0"/>
    <w:rsid w:val="00D8475B"/>
    <w:rsid w:val="00D84B59"/>
    <w:rsid w:val="00D8518D"/>
    <w:rsid w:val="00D85A0C"/>
    <w:rsid w:val="00D85A40"/>
    <w:rsid w:val="00D871CD"/>
    <w:rsid w:val="00D876E0"/>
    <w:rsid w:val="00D8798D"/>
    <w:rsid w:val="00D87CF6"/>
    <w:rsid w:val="00D90B70"/>
    <w:rsid w:val="00D90F35"/>
    <w:rsid w:val="00D913FC"/>
    <w:rsid w:val="00D91431"/>
    <w:rsid w:val="00D915E8"/>
    <w:rsid w:val="00D91D2E"/>
    <w:rsid w:val="00D93143"/>
    <w:rsid w:val="00D93A1A"/>
    <w:rsid w:val="00D93D4E"/>
    <w:rsid w:val="00D95B68"/>
    <w:rsid w:val="00D964E4"/>
    <w:rsid w:val="00D9672A"/>
    <w:rsid w:val="00D97CE4"/>
    <w:rsid w:val="00DA0409"/>
    <w:rsid w:val="00DA11D2"/>
    <w:rsid w:val="00DA1349"/>
    <w:rsid w:val="00DA13AC"/>
    <w:rsid w:val="00DA2641"/>
    <w:rsid w:val="00DA31F1"/>
    <w:rsid w:val="00DA3288"/>
    <w:rsid w:val="00DA3718"/>
    <w:rsid w:val="00DA37F0"/>
    <w:rsid w:val="00DA3BED"/>
    <w:rsid w:val="00DA3E89"/>
    <w:rsid w:val="00DA4465"/>
    <w:rsid w:val="00DA4DA1"/>
    <w:rsid w:val="00DA51AF"/>
    <w:rsid w:val="00DA574A"/>
    <w:rsid w:val="00DA5B01"/>
    <w:rsid w:val="00DA6410"/>
    <w:rsid w:val="00DA64DB"/>
    <w:rsid w:val="00DA6B91"/>
    <w:rsid w:val="00DA724D"/>
    <w:rsid w:val="00DA7943"/>
    <w:rsid w:val="00DB0A59"/>
    <w:rsid w:val="00DB222E"/>
    <w:rsid w:val="00DB28DF"/>
    <w:rsid w:val="00DB2A41"/>
    <w:rsid w:val="00DB2D44"/>
    <w:rsid w:val="00DB2DC0"/>
    <w:rsid w:val="00DB3010"/>
    <w:rsid w:val="00DB43B7"/>
    <w:rsid w:val="00DB45C9"/>
    <w:rsid w:val="00DB4906"/>
    <w:rsid w:val="00DB4B56"/>
    <w:rsid w:val="00DB5A8B"/>
    <w:rsid w:val="00DB5C8E"/>
    <w:rsid w:val="00DB6712"/>
    <w:rsid w:val="00DB71B9"/>
    <w:rsid w:val="00DB7966"/>
    <w:rsid w:val="00DB7AAF"/>
    <w:rsid w:val="00DC10C3"/>
    <w:rsid w:val="00DC185D"/>
    <w:rsid w:val="00DC1C64"/>
    <w:rsid w:val="00DC229A"/>
    <w:rsid w:val="00DC27F1"/>
    <w:rsid w:val="00DC3087"/>
    <w:rsid w:val="00DC33A1"/>
    <w:rsid w:val="00DC3AC9"/>
    <w:rsid w:val="00DC3CDE"/>
    <w:rsid w:val="00DC3D6C"/>
    <w:rsid w:val="00DC43A9"/>
    <w:rsid w:val="00DC57AB"/>
    <w:rsid w:val="00DC66BD"/>
    <w:rsid w:val="00DC6E05"/>
    <w:rsid w:val="00DC717E"/>
    <w:rsid w:val="00DC7457"/>
    <w:rsid w:val="00DC7894"/>
    <w:rsid w:val="00DD0480"/>
    <w:rsid w:val="00DD1981"/>
    <w:rsid w:val="00DD30D4"/>
    <w:rsid w:val="00DD3173"/>
    <w:rsid w:val="00DD34D7"/>
    <w:rsid w:val="00DD3C7D"/>
    <w:rsid w:val="00DD46F4"/>
    <w:rsid w:val="00DD4B77"/>
    <w:rsid w:val="00DD5247"/>
    <w:rsid w:val="00DD56CA"/>
    <w:rsid w:val="00DD57E1"/>
    <w:rsid w:val="00DD58DC"/>
    <w:rsid w:val="00DD606F"/>
    <w:rsid w:val="00DD70E1"/>
    <w:rsid w:val="00DE0636"/>
    <w:rsid w:val="00DE1789"/>
    <w:rsid w:val="00DE1D7E"/>
    <w:rsid w:val="00DE1E2A"/>
    <w:rsid w:val="00DE2244"/>
    <w:rsid w:val="00DE2C83"/>
    <w:rsid w:val="00DE2DE1"/>
    <w:rsid w:val="00DE2F11"/>
    <w:rsid w:val="00DE35C4"/>
    <w:rsid w:val="00DE3C2C"/>
    <w:rsid w:val="00DE4F22"/>
    <w:rsid w:val="00DE531F"/>
    <w:rsid w:val="00DE561B"/>
    <w:rsid w:val="00DE6043"/>
    <w:rsid w:val="00DE67AF"/>
    <w:rsid w:val="00DF00E5"/>
    <w:rsid w:val="00DF0BA8"/>
    <w:rsid w:val="00DF1490"/>
    <w:rsid w:val="00DF1F07"/>
    <w:rsid w:val="00DF2040"/>
    <w:rsid w:val="00DF248A"/>
    <w:rsid w:val="00DF24E1"/>
    <w:rsid w:val="00DF265D"/>
    <w:rsid w:val="00DF269B"/>
    <w:rsid w:val="00DF2CB9"/>
    <w:rsid w:val="00DF3551"/>
    <w:rsid w:val="00DF43D6"/>
    <w:rsid w:val="00DF527F"/>
    <w:rsid w:val="00DF5EDA"/>
    <w:rsid w:val="00DF6ECB"/>
    <w:rsid w:val="00DF7DD4"/>
    <w:rsid w:val="00E0008A"/>
    <w:rsid w:val="00E00C2C"/>
    <w:rsid w:val="00E00C4D"/>
    <w:rsid w:val="00E011F9"/>
    <w:rsid w:val="00E013CC"/>
    <w:rsid w:val="00E025DB"/>
    <w:rsid w:val="00E03947"/>
    <w:rsid w:val="00E03B54"/>
    <w:rsid w:val="00E03B5E"/>
    <w:rsid w:val="00E04448"/>
    <w:rsid w:val="00E04616"/>
    <w:rsid w:val="00E046C5"/>
    <w:rsid w:val="00E051FE"/>
    <w:rsid w:val="00E05797"/>
    <w:rsid w:val="00E06A1C"/>
    <w:rsid w:val="00E10565"/>
    <w:rsid w:val="00E10CFC"/>
    <w:rsid w:val="00E11D1C"/>
    <w:rsid w:val="00E122A2"/>
    <w:rsid w:val="00E12502"/>
    <w:rsid w:val="00E125F5"/>
    <w:rsid w:val="00E1264D"/>
    <w:rsid w:val="00E12B3B"/>
    <w:rsid w:val="00E131C0"/>
    <w:rsid w:val="00E13586"/>
    <w:rsid w:val="00E1363D"/>
    <w:rsid w:val="00E14E12"/>
    <w:rsid w:val="00E152DB"/>
    <w:rsid w:val="00E15CB3"/>
    <w:rsid w:val="00E1712B"/>
    <w:rsid w:val="00E1732B"/>
    <w:rsid w:val="00E17DF8"/>
    <w:rsid w:val="00E209D1"/>
    <w:rsid w:val="00E20A01"/>
    <w:rsid w:val="00E20C6C"/>
    <w:rsid w:val="00E20D01"/>
    <w:rsid w:val="00E21393"/>
    <w:rsid w:val="00E215FF"/>
    <w:rsid w:val="00E227B3"/>
    <w:rsid w:val="00E231A9"/>
    <w:rsid w:val="00E23595"/>
    <w:rsid w:val="00E236ED"/>
    <w:rsid w:val="00E23AA7"/>
    <w:rsid w:val="00E23EBC"/>
    <w:rsid w:val="00E247A4"/>
    <w:rsid w:val="00E2522E"/>
    <w:rsid w:val="00E256EE"/>
    <w:rsid w:val="00E263CD"/>
    <w:rsid w:val="00E26CC3"/>
    <w:rsid w:val="00E26F04"/>
    <w:rsid w:val="00E270E8"/>
    <w:rsid w:val="00E27BBF"/>
    <w:rsid w:val="00E30656"/>
    <w:rsid w:val="00E3068B"/>
    <w:rsid w:val="00E30C5F"/>
    <w:rsid w:val="00E30CA8"/>
    <w:rsid w:val="00E30D9C"/>
    <w:rsid w:val="00E30E41"/>
    <w:rsid w:val="00E31860"/>
    <w:rsid w:val="00E31FD1"/>
    <w:rsid w:val="00E320B8"/>
    <w:rsid w:val="00E32FC7"/>
    <w:rsid w:val="00E33414"/>
    <w:rsid w:val="00E33813"/>
    <w:rsid w:val="00E33A06"/>
    <w:rsid w:val="00E3419C"/>
    <w:rsid w:val="00E34D01"/>
    <w:rsid w:val="00E352A3"/>
    <w:rsid w:val="00E367DC"/>
    <w:rsid w:val="00E37350"/>
    <w:rsid w:val="00E3782A"/>
    <w:rsid w:val="00E37F13"/>
    <w:rsid w:val="00E401ED"/>
    <w:rsid w:val="00E4044B"/>
    <w:rsid w:val="00E40921"/>
    <w:rsid w:val="00E41398"/>
    <w:rsid w:val="00E41E9B"/>
    <w:rsid w:val="00E42A77"/>
    <w:rsid w:val="00E42AC3"/>
    <w:rsid w:val="00E43B2B"/>
    <w:rsid w:val="00E43C93"/>
    <w:rsid w:val="00E4435A"/>
    <w:rsid w:val="00E44F3B"/>
    <w:rsid w:val="00E46D55"/>
    <w:rsid w:val="00E46EAB"/>
    <w:rsid w:val="00E47075"/>
    <w:rsid w:val="00E472BE"/>
    <w:rsid w:val="00E47A4D"/>
    <w:rsid w:val="00E47B5C"/>
    <w:rsid w:val="00E47E4E"/>
    <w:rsid w:val="00E50066"/>
    <w:rsid w:val="00E5054B"/>
    <w:rsid w:val="00E515C7"/>
    <w:rsid w:val="00E531FC"/>
    <w:rsid w:val="00E5373C"/>
    <w:rsid w:val="00E53E63"/>
    <w:rsid w:val="00E54363"/>
    <w:rsid w:val="00E55068"/>
    <w:rsid w:val="00E55EB5"/>
    <w:rsid w:val="00E56016"/>
    <w:rsid w:val="00E564E6"/>
    <w:rsid w:val="00E5691F"/>
    <w:rsid w:val="00E56FE4"/>
    <w:rsid w:val="00E57098"/>
    <w:rsid w:val="00E5724A"/>
    <w:rsid w:val="00E60032"/>
    <w:rsid w:val="00E60A6B"/>
    <w:rsid w:val="00E60DBA"/>
    <w:rsid w:val="00E61A09"/>
    <w:rsid w:val="00E62288"/>
    <w:rsid w:val="00E62C79"/>
    <w:rsid w:val="00E63A81"/>
    <w:rsid w:val="00E65A3D"/>
    <w:rsid w:val="00E65AB9"/>
    <w:rsid w:val="00E66FEB"/>
    <w:rsid w:val="00E67946"/>
    <w:rsid w:val="00E67E94"/>
    <w:rsid w:val="00E7014A"/>
    <w:rsid w:val="00E7017C"/>
    <w:rsid w:val="00E70D83"/>
    <w:rsid w:val="00E7151A"/>
    <w:rsid w:val="00E71CAF"/>
    <w:rsid w:val="00E71EB4"/>
    <w:rsid w:val="00E7249C"/>
    <w:rsid w:val="00E725AB"/>
    <w:rsid w:val="00E72DAB"/>
    <w:rsid w:val="00E748A4"/>
    <w:rsid w:val="00E74AFB"/>
    <w:rsid w:val="00E74C56"/>
    <w:rsid w:val="00E74E6F"/>
    <w:rsid w:val="00E75600"/>
    <w:rsid w:val="00E75860"/>
    <w:rsid w:val="00E763B2"/>
    <w:rsid w:val="00E76C3A"/>
    <w:rsid w:val="00E771B1"/>
    <w:rsid w:val="00E77396"/>
    <w:rsid w:val="00E77E2C"/>
    <w:rsid w:val="00E77FB7"/>
    <w:rsid w:val="00E800E7"/>
    <w:rsid w:val="00E80E4F"/>
    <w:rsid w:val="00E80F9C"/>
    <w:rsid w:val="00E8117D"/>
    <w:rsid w:val="00E81737"/>
    <w:rsid w:val="00E82566"/>
    <w:rsid w:val="00E82844"/>
    <w:rsid w:val="00E83773"/>
    <w:rsid w:val="00E83A49"/>
    <w:rsid w:val="00E83C6D"/>
    <w:rsid w:val="00E83E42"/>
    <w:rsid w:val="00E8434E"/>
    <w:rsid w:val="00E84586"/>
    <w:rsid w:val="00E84F19"/>
    <w:rsid w:val="00E857EF"/>
    <w:rsid w:val="00E858A5"/>
    <w:rsid w:val="00E86186"/>
    <w:rsid w:val="00E86294"/>
    <w:rsid w:val="00E86757"/>
    <w:rsid w:val="00E87259"/>
    <w:rsid w:val="00E8763D"/>
    <w:rsid w:val="00E8795A"/>
    <w:rsid w:val="00E90E6E"/>
    <w:rsid w:val="00E90E97"/>
    <w:rsid w:val="00E910E0"/>
    <w:rsid w:val="00E919F7"/>
    <w:rsid w:val="00E91AD1"/>
    <w:rsid w:val="00E92F61"/>
    <w:rsid w:val="00E93055"/>
    <w:rsid w:val="00E9378F"/>
    <w:rsid w:val="00E94201"/>
    <w:rsid w:val="00E94832"/>
    <w:rsid w:val="00E94E34"/>
    <w:rsid w:val="00E95A73"/>
    <w:rsid w:val="00E95AD3"/>
    <w:rsid w:val="00E96488"/>
    <w:rsid w:val="00E96BA0"/>
    <w:rsid w:val="00E97801"/>
    <w:rsid w:val="00E97B71"/>
    <w:rsid w:val="00EA095A"/>
    <w:rsid w:val="00EA09D4"/>
    <w:rsid w:val="00EA0B2B"/>
    <w:rsid w:val="00EA1488"/>
    <w:rsid w:val="00EA24E1"/>
    <w:rsid w:val="00EA2FA6"/>
    <w:rsid w:val="00EA3209"/>
    <w:rsid w:val="00EA3E86"/>
    <w:rsid w:val="00EA4E98"/>
    <w:rsid w:val="00EA56DE"/>
    <w:rsid w:val="00EA5971"/>
    <w:rsid w:val="00EA5F49"/>
    <w:rsid w:val="00EA7014"/>
    <w:rsid w:val="00EB05C7"/>
    <w:rsid w:val="00EB1801"/>
    <w:rsid w:val="00EB1EEE"/>
    <w:rsid w:val="00EB2D39"/>
    <w:rsid w:val="00EB31AF"/>
    <w:rsid w:val="00EB3F4B"/>
    <w:rsid w:val="00EB49CE"/>
    <w:rsid w:val="00EB5DC1"/>
    <w:rsid w:val="00EB5FCE"/>
    <w:rsid w:val="00EB6CCA"/>
    <w:rsid w:val="00EB6E70"/>
    <w:rsid w:val="00EB75AE"/>
    <w:rsid w:val="00EB75EF"/>
    <w:rsid w:val="00EB7EF5"/>
    <w:rsid w:val="00EB7F48"/>
    <w:rsid w:val="00EC028C"/>
    <w:rsid w:val="00EC0700"/>
    <w:rsid w:val="00EC07EC"/>
    <w:rsid w:val="00EC0D5E"/>
    <w:rsid w:val="00EC0F1A"/>
    <w:rsid w:val="00EC1434"/>
    <w:rsid w:val="00EC1EA9"/>
    <w:rsid w:val="00EC2203"/>
    <w:rsid w:val="00EC2616"/>
    <w:rsid w:val="00EC2956"/>
    <w:rsid w:val="00EC2CCC"/>
    <w:rsid w:val="00EC2F21"/>
    <w:rsid w:val="00EC586E"/>
    <w:rsid w:val="00EC5D15"/>
    <w:rsid w:val="00EC662A"/>
    <w:rsid w:val="00EC6DA6"/>
    <w:rsid w:val="00EC773C"/>
    <w:rsid w:val="00EC7F11"/>
    <w:rsid w:val="00ED0101"/>
    <w:rsid w:val="00ED024C"/>
    <w:rsid w:val="00ED09D0"/>
    <w:rsid w:val="00ED0BB0"/>
    <w:rsid w:val="00ED0CEC"/>
    <w:rsid w:val="00ED0DEB"/>
    <w:rsid w:val="00ED0E18"/>
    <w:rsid w:val="00ED10BE"/>
    <w:rsid w:val="00ED15FD"/>
    <w:rsid w:val="00ED1B40"/>
    <w:rsid w:val="00ED1F66"/>
    <w:rsid w:val="00ED200D"/>
    <w:rsid w:val="00ED21F0"/>
    <w:rsid w:val="00ED3246"/>
    <w:rsid w:val="00ED3AAD"/>
    <w:rsid w:val="00ED5145"/>
    <w:rsid w:val="00ED5787"/>
    <w:rsid w:val="00ED57AA"/>
    <w:rsid w:val="00ED642F"/>
    <w:rsid w:val="00ED693E"/>
    <w:rsid w:val="00ED6A8F"/>
    <w:rsid w:val="00ED6D08"/>
    <w:rsid w:val="00ED6FD7"/>
    <w:rsid w:val="00ED7655"/>
    <w:rsid w:val="00EE034A"/>
    <w:rsid w:val="00EE0600"/>
    <w:rsid w:val="00EE1667"/>
    <w:rsid w:val="00EE1DDE"/>
    <w:rsid w:val="00EE1E85"/>
    <w:rsid w:val="00EE2302"/>
    <w:rsid w:val="00EE27D9"/>
    <w:rsid w:val="00EE4285"/>
    <w:rsid w:val="00EE45F4"/>
    <w:rsid w:val="00EE54AE"/>
    <w:rsid w:val="00EE5796"/>
    <w:rsid w:val="00EE681D"/>
    <w:rsid w:val="00EE71EE"/>
    <w:rsid w:val="00EE7232"/>
    <w:rsid w:val="00EE726D"/>
    <w:rsid w:val="00EE7ED4"/>
    <w:rsid w:val="00EF00FA"/>
    <w:rsid w:val="00EF16DD"/>
    <w:rsid w:val="00EF250D"/>
    <w:rsid w:val="00EF2830"/>
    <w:rsid w:val="00EF291D"/>
    <w:rsid w:val="00EF2B25"/>
    <w:rsid w:val="00EF2CD7"/>
    <w:rsid w:val="00EF2D0E"/>
    <w:rsid w:val="00EF32E5"/>
    <w:rsid w:val="00EF3C91"/>
    <w:rsid w:val="00EF41D3"/>
    <w:rsid w:val="00EF4CF1"/>
    <w:rsid w:val="00EF4F2B"/>
    <w:rsid w:val="00EF50A1"/>
    <w:rsid w:val="00EF58F4"/>
    <w:rsid w:val="00EF633C"/>
    <w:rsid w:val="00EF7284"/>
    <w:rsid w:val="00EF7C73"/>
    <w:rsid w:val="00EF7E0F"/>
    <w:rsid w:val="00EF7E3B"/>
    <w:rsid w:val="00EF7EB3"/>
    <w:rsid w:val="00F0017C"/>
    <w:rsid w:val="00F01DCA"/>
    <w:rsid w:val="00F024DA"/>
    <w:rsid w:val="00F025D1"/>
    <w:rsid w:val="00F02640"/>
    <w:rsid w:val="00F02DF1"/>
    <w:rsid w:val="00F03086"/>
    <w:rsid w:val="00F043EB"/>
    <w:rsid w:val="00F0454E"/>
    <w:rsid w:val="00F046E6"/>
    <w:rsid w:val="00F04F0F"/>
    <w:rsid w:val="00F05040"/>
    <w:rsid w:val="00F05323"/>
    <w:rsid w:val="00F059D9"/>
    <w:rsid w:val="00F05F55"/>
    <w:rsid w:val="00F0642D"/>
    <w:rsid w:val="00F06A9E"/>
    <w:rsid w:val="00F06BEF"/>
    <w:rsid w:val="00F073E1"/>
    <w:rsid w:val="00F10261"/>
    <w:rsid w:val="00F10425"/>
    <w:rsid w:val="00F10878"/>
    <w:rsid w:val="00F10A41"/>
    <w:rsid w:val="00F11388"/>
    <w:rsid w:val="00F11727"/>
    <w:rsid w:val="00F1188D"/>
    <w:rsid w:val="00F11D68"/>
    <w:rsid w:val="00F12121"/>
    <w:rsid w:val="00F12760"/>
    <w:rsid w:val="00F129EB"/>
    <w:rsid w:val="00F12D6C"/>
    <w:rsid w:val="00F138EB"/>
    <w:rsid w:val="00F13953"/>
    <w:rsid w:val="00F1464F"/>
    <w:rsid w:val="00F149C8"/>
    <w:rsid w:val="00F14C31"/>
    <w:rsid w:val="00F15162"/>
    <w:rsid w:val="00F15661"/>
    <w:rsid w:val="00F16194"/>
    <w:rsid w:val="00F1640E"/>
    <w:rsid w:val="00F16FED"/>
    <w:rsid w:val="00F2150E"/>
    <w:rsid w:val="00F2182D"/>
    <w:rsid w:val="00F22072"/>
    <w:rsid w:val="00F225B0"/>
    <w:rsid w:val="00F22674"/>
    <w:rsid w:val="00F2361B"/>
    <w:rsid w:val="00F24EE5"/>
    <w:rsid w:val="00F26AEC"/>
    <w:rsid w:val="00F26C44"/>
    <w:rsid w:val="00F26D01"/>
    <w:rsid w:val="00F26DFE"/>
    <w:rsid w:val="00F26F7F"/>
    <w:rsid w:val="00F276F3"/>
    <w:rsid w:val="00F3057C"/>
    <w:rsid w:val="00F308AC"/>
    <w:rsid w:val="00F30A6C"/>
    <w:rsid w:val="00F30CC1"/>
    <w:rsid w:val="00F31150"/>
    <w:rsid w:val="00F31E2E"/>
    <w:rsid w:val="00F321BB"/>
    <w:rsid w:val="00F3228B"/>
    <w:rsid w:val="00F32432"/>
    <w:rsid w:val="00F32B3A"/>
    <w:rsid w:val="00F332BF"/>
    <w:rsid w:val="00F334F0"/>
    <w:rsid w:val="00F3363B"/>
    <w:rsid w:val="00F34350"/>
    <w:rsid w:val="00F35662"/>
    <w:rsid w:val="00F367AD"/>
    <w:rsid w:val="00F368EE"/>
    <w:rsid w:val="00F36D54"/>
    <w:rsid w:val="00F371F1"/>
    <w:rsid w:val="00F40CE8"/>
    <w:rsid w:val="00F40EE8"/>
    <w:rsid w:val="00F4127F"/>
    <w:rsid w:val="00F417DC"/>
    <w:rsid w:val="00F42970"/>
    <w:rsid w:val="00F42A5A"/>
    <w:rsid w:val="00F4313D"/>
    <w:rsid w:val="00F43255"/>
    <w:rsid w:val="00F43D35"/>
    <w:rsid w:val="00F442EB"/>
    <w:rsid w:val="00F44708"/>
    <w:rsid w:val="00F4541A"/>
    <w:rsid w:val="00F454A5"/>
    <w:rsid w:val="00F45885"/>
    <w:rsid w:val="00F45CAC"/>
    <w:rsid w:val="00F45CEB"/>
    <w:rsid w:val="00F46500"/>
    <w:rsid w:val="00F4654B"/>
    <w:rsid w:val="00F467E6"/>
    <w:rsid w:val="00F50571"/>
    <w:rsid w:val="00F50AAE"/>
    <w:rsid w:val="00F523EC"/>
    <w:rsid w:val="00F52979"/>
    <w:rsid w:val="00F535B2"/>
    <w:rsid w:val="00F53C1C"/>
    <w:rsid w:val="00F54208"/>
    <w:rsid w:val="00F5425E"/>
    <w:rsid w:val="00F55071"/>
    <w:rsid w:val="00F55984"/>
    <w:rsid w:val="00F563F4"/>
    <w:rsid w:val="00F56A23"/>
    <w:rsid w:val="00F56BF3"/>
    <w:rsid w:val="00F57286"/>
    <w:rsid w:val="00F5773E"/>
    <w:rsid w:val="00F6032B"/>
    <w:rsid w:val="00F616AB"/>
    <w:rsid w:val="00F618A2"/>
    <w:rsid w:val="00F62575"/>
    <w:rsid w:val="00F62C57"/>
    <w:rsid w:val="00F63F17"/>
    <w:rsid w:val="00F64348"/>
    <w:rsid w:val="00F64410"/>
    <w:rsid w:val="00F6480D"/>
    <w:rsid w:val="00F648AA"/>
    <w:rsid w:val="00F65A61"/>
    <w:rsid w:val="00F66037"/>
    <w:rsid w:val="00F6671B"/>
    <w:rsid w:val="00F67580"/>
    <w:rsid w:val="00F67AA1"/>
    <w:rsid w:val="00F67DA5"/>
    <w:rsid w:val="00F70568"/>
    <w:rsid w:val="00F70F38"/>
    <w:rsid w:val="00F71335"/>
    <w:rsid w:val="00F714D3"/>
    <w:rsid w:val="00F728C7"/>
    <w:rsid w:val="00F72976"/>
    <w:rsid w:val="00F72E4E"/>
    <w:rsid w:val="00F73F32"/>
    <w:rsid w:val="00F74052"/>
    <w:rsid w:val="00F74965"/>
    <w:rsid w:val="00F74C58"/>
    <w:rsid w:val="00F7695F"/>
    <w:rsid w:val="00F769F3"/>
    <w:rsid w:val="00F80A0A"/>
    <w:rsid w:val="00F80C39"/>
    <w:rsid w:val="00F814AB"/>
    <w:rsid w:val="00F827FD"/>
    <w:rsid w:val="00F8374E"/>
    <w:rsid w:val="00F8424F"/>
    <w:rsid w:val="00F85A87"/>
    <w:rsid w:val="00F86294"/>
    <w:rsid w:val="00F870AF"/>
    <w:rsid w:val="00F8721D"/>
    <w:rsid w:val="00F90280"/>
    <w:rsid w:val="00F904E4"/>
    <w:rsid w:val="00F926AF"/>
    <w:rsid w:val="00F92961"/>
    <w:rsid w:val="00F92F36"/>
    <w:rsid w:val="00F93284"/>
    <w:rsid w:val="00F93EDF"/>
    <w:rsid w:val="00F947B3"/>
    <w:rsid w:val="00F94ECD"/>
    <w:rsid w:val="00F94ECF"/>
    <w:rsid w:val="00F951EE"/>
    <w:rsid w:val="00F96957"/>
    <w:rsid w:val="00F96BB5"/>
    <w:rsid w:val="00F973C8"/>
    <w:rsid w:val="00F9790C"/>
    <w:rsid w:val="00F97AED"/>
    <w:rsid w:val="00F97D39"/>
    <w:rsid w:val="00FA0699"/>
    <w:rsid w:val="00FA09F1"/>
    <w:rsid w:val="00FA0BD8"/>
    <w:rsid w:val="00FA0D8E"/>
    <w:rsid w:val="00FA11BA"/>
    <w:rsid w:val="00FA1396"/>
    <w:rsid w:val="00FA17FC"/>
    <w:rsid w:val="00FA1823"/>
    <w:rsid w:val="00FA2027"/>
    <w:rsid w:val="00FA34BC"/>
    <w:rsid w:val="00FA36CD"/>
    <w:rsid w:val="00FA47C6"/>
    <w:rsid w:val="00FA4808"/>
    <w:rsid w:val="00FA597F"/>
    <w:rsid w:val="00FA5DA3"/>
    <w:rsid w:val="00FA6D94"/>
    <w:rsid w:val="00FA7111"/>
    <w:rsid w:val="00FA76E6"/>
    <w:rsid w:val="00FB010E"/>
    <w:rsid w:val="00FB0C64"/>
    <w:rsid w:val="00FB0CCE"/>
    <w:rsid w:val="00FB1093"/>
    <w:rsid w:val="00FB1815"/>
    <w:rsid w:val="00FB262D"/>
    <w:rsid w:val="00FB2828"/>
    <w:rsid w:val="00FB34C2"/>
    <w:rsid w:val="00FB3DAC"/>
    <w:rsid w:val="00FB3DE1"/>
    <w:rsid w:val="00FB3DEA"/>
    <w:rsid w:val="00FB3E37"/>
    <w:rsid w:val="00FB4080"/>
    <w:rsid w:val="00FB41AF"/>
    <w:rsid w:val="00FB42C1"/>
    <w:rsid w:val="00FB4993"/>
    <w:rsid w:val="00FB4A0D"/>
    <w:rsid w:val="00FB4D39"/>
    <w:rsid w:val="00FB5794"/>
    <w:rsid w:val="00FB59A6"/>
    <w:rsid w:val="00FB5E5A"/>
    <w:rsid w:val="00FB6172"/>
    <w:rsid w:val="00FB6AC1"/>
    <w:rsid w:val="00FB6CED"/>
    <w:rsid w:val="00FB76BE"/>
    <w:rsid w:val="00FB7A11"/>
    <w:rsid w:val="00FB7DF1"/>
    <w:rsid w:val="00FB7F25"/>
    <w:rsid w:val="00FC034F"/>
    <w:rsid w:val="00FC03A4"/>
    <w:rsid w:val="00FC0FBC"/>
    <w:rsid w:val="00FC15F6"/>
    <w:rsid w:val="00FC2004"/>
    <w:rsid w:val="00FC2E98"/>
    <w:rsid w:val="00FC36C7"/>
    <w:rsid w:val="00FC3A4F"/>
    <w:rsid w:val="00FC3F5C"/>
    <w:rsid w:val="00FC41F6"/>
    <w:rsid w:val="00FC4593"/>
    <w:rsid w:val="00FC5BA5"/>
    <w:rsid w:val="00FC6F9C"/>
    <w:rsid w:val="00FD01A6"/>
    <w:rsid w:val="00FD03D8"/>
    <w:rsid w:val="00FD04DE"/>
    <w:rsid w:val="00FD0591"/>
    <w:rsid w:val="00FD1AA6"/>
    <w:rsid w:val="00FD23D7"/>
    <w:rsid w:val="00FD278C"/>
    <w:rsid w:val="00FD2B9F"/>
    <w:rsid w:val="00FD3197"/>
    <w:rsid w:val="00FD380A"/>
    <w:rsid w:val="00FD3A6E"/>
    <w:rsid w:val="00FD3EAA"/>
    <w:rsid w:val="00FD49C4"/>
    <w:rsid w:val="00FD5232"/>
    <w:rsid w:val="00FD5A52"/>
    <w:rsid w:val="00FD6192"/>
    <w:rsid w:val="00FD65B7"/>
    <w:rsid w:val="00FD6E35"/>
    <w:rsid w:val="00FD76DF"/>
    <w:rsid w:val="00FD7774"/>
    <w:rsid w:val="00FD7B74"/>
    <w:rsid w:val="00FE0489"/>
    <w:rsid w:val="00FE0558"/>
    <w:rsid w:val="00FE09E4"/>
    <w:rsid w:val="00FE0C62"/>
    <w:rsid w:val="00FE1317"/>
    <w:rsid w:val="00FE1667"/>
    <w:rsid w:val="00FE1D3F"/>
    <w:rsid w:val="00FE313A"/>
    <w:rsid w:val="00FE3AB2"/>
    <w:rsid w:val="00FE3CE0"/>
    <w:rsid w:val="00FE3FC2"/>
    <w:rsid w:val="00FE42E0"/>
    <w:rsid w:val="00FE483F"/>
    <w:rsid w:val="00FE4D72"/>
    <w:rsid w:val="00FE6079"/>
    <w:rsid w:val="00FE6952"/>
    <w:rsid w:val="00FE6B32"/>
    <w:rsid w:val="00FE6C59"/>
    <w:rsid w:val="00FE6D97"/>
    <w:rsid w:val="00FE7AEE"/>
    <w:rsid w:val="00FF051F"/>
    <w:rsid w:val="00FF0E3D"/>
    <w:rsid w:val="00FF1E10"/>
    <w:rsid w:val="00FF215C"/>
    <w:rsid w:val="00FF219A"/>
    <w:rsid w:val="00FF2D79"/>
    <w:rsid w:val="00FF3493"/>
    <w:rsid w:val="00FF4223"/>
    <w:rsid w:val="00FF4255"/>
    <w:rsid w:val="00FF4758"/>
    <w:rsid w:val="00FF497E"/>
    <w:rsid w:val="00FF500C"/>
    <w:rsid w:val="00FF6063"/>
    <w:rsid w:val="00FF62A2"/>
    <w:rsid w:val="00FF6804"/>
    <w:rsid w:val="00FF6950"/>
    <w:rsid w:val="00FF72EE"/>
    <w:rsid w:val="00FF737C"/>
    <w:rsid w:val="00FF7721"/>
    <w:rsid w:val="017E5A81"/>
    <w:rsid w:val="019462D8"/>
    <w:rsid w:val="02820350"/>
    <w:rsid w:val="02993A84"/>
    <w:rsid w:val="03A52548"/>
    <w:rsid w:val="044A7FD1"/>
    <w:rsid w:val="0696261C"/>
    <w:rsid w:val="084E4E43"/>
    <w:rsid w:val="086B6B84"/>
    <w:rsid w:val="09491BC8"/>
    <w:rsid w:val="09980962"/>
    <w:rsid w:val="0A5927C6"/>
    <w:rsid w:val="0DFF319D"/>
    <w:rsid w:val="0F9E3A5D"/>
    <w:rsid w:val="0FC64C13"/>
    <w:rsid w:val="110620E5"/>
    <w:rsid w:val="1111121D"/>
    <w:rsid w:val="128439C0"/>
    <w:rsid w:val="13252942"/>
    <w:rsid w:val="14081B84"/>
    <w:rsid w:val="14D723C2"/>
    <w:rsid w:val="14E8498B"/>
    <w:rsid w:val="152754B3"/>
    <w:rsid w:val="16904664"/>
    <w:rsid w:val="16A02BCF"/>
    <w:rsid w:val="172F064F"/>
    <w:rsid w:val="179A6A46"/>
    <w:rsid w:val="19B978AC"/>
    <w:rsid w:val="19CD27E5"/>
    <w:rsid w:val="1A491A28"/>
    <w:rsid w:val="1B4072CF"/>
    <w:rsid w:val="1B6B04F1"/>
    <w:rsid w:val="1ED41ADC"/>
    <w:rsid w:val="1FE868EF"/>
    <w:rsid w:val="221A1EFC"/>
    <w:rsid w:val="23C14D25"/>
    <w:rsid w:val="25AB7A3A"/>
    <w:rsid w:val="25E82A3D"/>
    <w:rsid w:val="27960276"/>
    <w:rsid w:val="27F751B9"/>
    <w:rsid w:val="285D1593"/>
    <w:rsid w:val="2964062C"/>
    <w:rsid w:val="2B1E480B"/>
    <w:rsid w:val="2C7C3EDF"/>
    <w:rsid w:val="2CA368AB"/>
    <w:rsid w:val="2D0E5FFF"/>
    <w:rsid w:val="2D440157"/>
    <w:rsid w:val="2D9D20B4"/>
    <w:rsid w:val="2DA411CB"/>
    <w:rsid w:val="2E112405"/>
    <w:rsid w:val="2E570BA6"/>
    <w:rsid w:val="2E625356"/>
    <w:rsid w:val="2EF214E9"/>
    <w:rsid w:val="2EF425B6"/>
    <w:rsid w:val="2FD656B4"/>
    <w:rsid w:val="30422D49"/>
    <w:rsid w:val="30470360"/>
    <w:rsid w:val="319E0F5C"/>
    <w:rsid w:val="328027AF"/>
    <w:rsid w:val="34DA54B4"/>
    <w:rsid w:val="34F06817"/>
    <w:rsid w:val="35280F17"/>
    <w:rsid w:val="352E7AEF"/>
    <w:rsid w:val="37087089"/>
    <w:rsid w:val="3B517DBB"/>
    <w:rsid w:val="3BEF7B4C"/>
    <w:rsid w:val="3CDE59D7"/>
    <w:rsid w:val="3D723C7A"/>
    <w:rsid w:val="3E2722A6"/>
    <w:rsid w:val="3F310B59"/>
    <w:rsid w:val="421107CE"/>
    <w:rsid w:val="42254FE2"/>
    <w:rsid w:val="42734FE4"/>
    <w:rsid w:val="42B623AB"/>
    <w:rsid w:val="42F2762D"/>
    <w:rsid w:val="43022EA0"/>
    <w:rsid w:val="456E5467"/>
    <w:rsid w:val="459E5C63"/>
    <w:rsid w:val="46096996"/>
    <w:rsid w:val="46EF571E"/>
    <w:rsid w:val="47C41838"/>
    <w:rsid w:val="482F61CD"/>
    <w:rsid w:val="48593E07"/>
    <w:rsid w:val="48FA6D46"/>
    <w:rsid w:val="48FD5F50"/>
    <w:rsid w:val="49FC6236"/>
    <w:rsid w:val="4A2A2D74"/>
    <w:rsid w:val="4AAA1109"/>
    <w:rsid w:val="4ACA4B48"/>
    <w:rsid w:val="4AF86D59"/>
    <w:rsid w:val="4B50040A"/>
    <w:rsid w:val="4D0D0348"/>
    <w:rsid w:val="4D5B60D0"/>
    <w:rsid w:val="4E7D03A1"/>
    <w:rsid w:val="4EA46D29"/>
    <w:rsid w:val="4F4D4369"/>
    <w:rsid w:val="508A1E77"/>
    <w:rsid w:val="50D06379"/>
    <w:rsid w:val="513242BC"/>
    <w:rsid w:val="51402E7D"/>
    <w:rsid w:val="517644AF"/>
    <w:rsid w:val="51B55D87"/>
    <w:rsid w:val="52815555"/>
    <w:rsid w:val="52E53CDC"/>
    <w:rsid w:val="542720D3"/>
    <w:rsid w:val="548141C4"/>
    <w:rsid w:val="54C067AF"/>
    <w:rsid w:val="557D540D"/>
    <w:rsid w:val="55C73E15"/>
    <w:rsid w:val="55D02A22"/>
    <w:rsid w:val="55E41916"/>
    <w:rsid w:val="567F758E"/>
    <w:rsid w:val="56FA762A"/>
    <w:rsid w:val="5708338B"/>
    <w:rsid w:val="571C20AD"/>
    <w:rsid w:val="57362EFF"/>
    <w:rsid w:val="57873B38"/>
    <w:rsid w:val="57B65C47"/>
    <w:rsid w:val="580764A3"/>
    <w:rsid w:val="5BA81D4B"/>
    <w:rsid w:val="5C796FC1"/>
    <w:rsid w:val="5DD45079"/>
    <w:rsid w:val="5E2B7EEF"/>
    <w:rsid w:val="5FA7320E"/>
    <w:rsid w:val="5FD21144"/>
    <w:rsid w:val="5FFA3A1F"/>
    <w:rsid w:val="60027786"/>
    <w:rsid w:val="604F566C"/>
    <w:rsid w:val="60FD5546"/>
    <w:rsid w:val="61314E7C"/>
    <w:rsid w:val="63FE6BC3"/>
    <w:rsid w:val="667E7FC4"/>
    <w:rsid w:val="67886948"/>
    <w:rsid w:val="67AF4A54"/>
    <w:rsid w:val="68D23EFB"/>
    <w:rsid w:val="693C5894"/>
    <w:rsid w:val="69706493"/>
    <w:rsid w:val="6AE12D9C"/>
    <w:rsid w:val="6BBD0EFB"/>
    <w:rsid w:val="6C1C54F5"/>
    <w:rsid w:val="6CB863CB"/>
    <w:rsid w:val="6F2E2462"/>
    <w:rsid w:val="6F474E43"/>
    <w:rsid w:val="70891CF3"/>
    <w:rsid w:val="709176BD"/>
    <w:rsid w:val="726A345E"/>
    <w:rsid w:val="74003170"/>
    <w:rsid w:val="74CE4179"/>
    <w:rsid w:val="7539364C"/>
    <w:rsid w:val="75630D65"/>
    <w:rsid w:val="75EE7BC6"/>
    <w:rsid w:val="764F12E9"/>
    <w:rsid w:val="769E73E4"/>
    <w:rsid w:val="77A55185"/>
    <w:rsid w:val="799E680F"/>
    <w:rsid w:val="79C90026"/>
    <w:rsid w:val="7A7C5D81"/>
    <w:rsid w:val="7A942838"/>
    <w:rsid w:val="7AB636E5"/>
    <w:rsid w:val="7CB24380"/>
    <w:rsid w:val="7CDE027D"/>
    <w:rsid w:val="7D350BAF"/>
    <w:rsid w:val="7D4F49F6"/>
    <w:rsid w:val="7D5029BB"/>
    <w:rsid w:val="7D702294"/>
    <w:rsid w:val="7DA26934"/>
    <w:rsid w:val="7DC26768"/>
    <w:rsid w:val="7E9F2F0A"/>
    <w:rsid w:val="7F291958"/>
    <w:rsid w:val="7F3246EE"/>
    <w:rsid w:val="7FA2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99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0"/>
    <w:pPr>
      <w:keepNext/>
      <w:keepLines/>
      <w:numPr>
        <w:ilvl w:val="0"/>
        <w:numId w:val="1"/>
      </w:numPr>
      <w:spacing w:before="120" w:after="120"/>
      <w:outlineLvl w:val="0"/>
    </w:pPr>
    <w:rPr>
      <w:rFonts w:ascii="Cambria" w:hAnsi="Cambria"/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20" w:after="120"/>
      <w:outlineLvl w:val="1"/>
    </w:pPr>
    <w:rPr>
      <w:rFonts w:ascii="Cambria" w:hAnsi="Cambria"/>
      <w:b/>
      <w:bCs/>
      <w:sz w:val="36"/>
      <w:szCs w:val="32"/>
    </w:rPr>
  </w:style>
  <w:style w:type="paragraph" w:styleId="4">
    <w:name w:val="heading 3"/>
    <w:basedOn w:val="1"/>
    <w:next w:val="1"/>
    <w:link w:val="39"/>
    <w:qFormat/>
    <w:uiPriority w:val="0"/>
    <w:pPr>
      <w:keepNext/>
      <w:keepLines/>
      <w:numPr>
        <w:ilvl w:val="2"/>
        <w:numId w:val="1"/>
      </w:numPr>
      <w:spacing w:before="120" w:after="120"/>
      <w:outlineLvl w:val="2"/>
    </w:pPr>
    <w:rPr>
      <w:rFonts w:ascii="Cambria" w:hAnsi="Cambria"/>
      <w:b/>
      <w:bCs/>
      <w:sz w:val="30"/>
      <w:szCs w:val="28"/>
    </w:rPr>
  </w:style>
  <w:style w:type="paragraph" w:styleId="5">
    <w:name w:val="heading 4"/>
    <w:basedOn w:val="1"/>
    <w:next w:val="1"/>
    <w:qFormat/>
    <w:uiPriority w:val="0"/>
    <w:pPr>
      <w:outlineLvl w:val="3"/>
    </w:pPr>
    <w:rPr>
      <w:sz w:val="28"/>
      <w:szCs w:val="21"/>
    </w:rPr>
  </w:style>
  <w:style w:type="paragraph" w:styleId="6">
    <w:name w:val="heading 5"/>
    <w:basedOn w:val="1"/>
    <w:next w:val="1"/>
    <w:link w:val="40"/>
    <w:qFormat/>
    <w:uiPriority w:val="0"/>
    <w:pPr>
      <w:keepNext/>
      <w:keepLines/>
      <w:numPr>
        <w:ilvl w:val="4"/>
        <w:numId w:val="1"/>
      </w:numPr>
      <w:spacing w:before="120" w:after="120"/>
      <w:outlineLvl w:val="4"/>
    </w:pPr>
    <w:rPr>
      <w:rFonts w:ascii="Cambria" w:hAnsi="Cambria"/>
      <w:b/>
      <w:bCs/>
      <w:sz w:val="24"/>
      <w:szCs w:val="28"/>
    </w:rPr>
  </w:style>
  <w:style w:type="paragraph" w:styleId="7">
    <w:name w:val="heading 6"/>
    <w:basedOn w:val="1"/>
    <w:next w:val="1"/>
    <w:link w:val="41"/>
    <w:qFormat/>
    <w:uiPriority w:val="0"/>
    <w:pPr>
      <w:keepNext/>
      <w:keepLines/>
      <w:numPr>
        <w:ilvl w:val="5"/>
        <w:numId w:val="1"/>
      </w:numPr>
      <w:spacing w:before="120" w:after="120"/>
      <w:outlineLvl w:val="5"/>
    </w:pPr>
    <w:rPr>
      <w:rFonts w:ascii="Cambria" w:hAnsi="Cambria"/>
      <w:b/>
      <w:bCs/>
    </w:rPr>
  </w:style>
  <w:style w:type="paragraph" w:styleId="8">
    <w:name w:val="heading 7"/>
    <w:basedOn w:val="1"/>
    <w:next w:val="1"/>
    <w:link w:val="42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43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10">
    <w:name w:val="heading 9"/>
    <w:basedOn w:val="1"/>
    <w:next w:val="1"/>
    <w:link w:val="44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33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12">
    <w:name w:val="Normal Indent"/>
    <w:basedOn w:val="1"/>
    <w:qFormat/>
    <w:uiPriority w:val="0"/>
    <w:pPr>
      <w:ind w:firstLine="420" w:firstLineChars="200"/>
    </w:pPr>
  </w:style>
  <w:style w:type="paragraph" w:styleId="13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</w:pPr>
  </w:style>
  <w:style w:type="paragraph" w:styleId="15">
    <w:name w:val="annotation text"/>
    <w:basedOn w:val="1"/>
    <w:semiHidden/>
    <w:qFormat/>
    <w:uiPriority w:val="0"/>
    <w:pPr>
      <w:jc w:val="left"/>
    </w:pPr>
  </w:style>
  <w:style w:type="paragraph" w:styleId="16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7">
    <w:name w:val="toc 3"/>
    <w:basedOn w:val="1"/>
    <w:next w:val="1"/>
    <w:qFormat/>
    <w:uiPriority w:val="39"/>
    <w:pPr>
      <w:tabs>
        <w:tab w:val="left" w:pos="1260"/>
        <w:tab w:val="right" w:leader="dot" w:pos="9344"/>
      </w:tabs>
      <w:ind w:left="420"/>
      <w:jc w:val="left"/>
    </w:pPr>
    <w:rPr>
      <w:iCs/>
      <w:sz w:val="20"/>
      <w:szCs w:val="20"/>
    </w:rPr>
  </w:style>
  <w:style w:type="paragraph" w:styleId="18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19">
    <w:name w:val="Balloon Text"/>
    <w:basedOn w:val="1"/>
    <w:semiHidden/>
    <w:qFormat/>
    <w:uiPriority w:val="0"/>
    <w:rPr>
      <w:sz w:val="18"/>
      <w:szCs w:val="18"/>
    </w:rPr>
  </w:style>
  <w:style w:type="paragraph" w:styleId="2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tabs>
        <w:tab w:val="left" w:pos="420"/>
        <w:tab w:val="right" w:leader="dot" w:pos="9344"/>
      </w:tabs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4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5">
    <w:name w:val="table of figures"/>
    <w:basedOn w:val="1"/>
    <w:next w:val="1"/>
    <w:qFormat/>
    <w:uiPriority w:val="99"/>
    <w:pPr>
      <w:ind w:left="420" w:hanging="420"/>
      <w:jc w:val="left"/>
    </w:pPr>
    <w:rPr>
      <w:smallCaps/>
      <w:sz w:val="20"/>
      <w:szCs w:val="20"/>
    </w:rPr>
  </w:style>
  <w:style w:type="paragraph" w:styleId="26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7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2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30">
    <w:name w:val="annotation subject"/>
    <w:basedOn w:val="15"/>
    <w:next w:val="15"/>
    <w:link w:val="46"/>
    <w:semiHidden/>
    <w:qFormat/>
    <w:uiPriority w:val="0"/>
    <w:rPr>
      <w:b/>
      <w:bCs/>
    </w:rPr>
  </w:style>
  <w:style w:type="table" w:styleId="32">
    <w:name w:val="Table Grid"/>
    <w:basedOn w:val="3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4">
    <w:name w:val="FollowedHyperlink"/>
    <w:basedOn w:val="33"/>
    <w:qFormat/>
    <w:uiPriority w:val="0"/>
    <w:rPr>
      <w:color w:val="800080"/>
      <w:u w:val="single"/>
    </w:rPr>
  </w:style>
  <w:style w:type="character" w:styleId="35">
    <w:name w:val="Hyperlink"/>
    <w:basedOn w:val="33"/>
    <w:qFormat/>
    <w:uiPriority w:val="99"/>
    <w:rPr>
      <w:color w:val="0000FF"/>
      <w:u w:val="single"/>
    </w:rPr>
  </w:style>
  <w:style w:type="character" w:styleId="36">
    <w:name w:val="HTML Code"/>
    <w:basedOn w:val="33"/>
    <w:qFormat/>
    <w:uiPriority w:val="0"/>
    <w:rPr>
      <w:rFonts w:ascii="Courier New" w:hAnsi="Courier New"/>
      <w:sz w:val="20"/>
    </w:rPr>
  </w:style>
  <w:style w:type="character" w:styleId="37">
    <w:name w:val="annotation reference"/>
    <w:basedOn w:val="33"/>
    <w:semiHidden/>
    <w:qFormat/>
    <w:uiPriority w:val="0"/>
    <w:rPr>
      <w:sz w:val="21"/>
      <w:szCs w:val="21"/>
    </w:rPr>
  </w:style>
  <w:style w:type="character" w:customStyle="1" w:styleId="38">
    <w:name w:val="标题 1 Char"/>
    <w:basedOn w:val="33"/>
    <w:link w:val="2"/>
    <w:qFormat/>
    <w:uiPriority w:val="0"/>
    <w:rPr>
      <w:rFonts w:ascii="Cambria" w:hAnsi="Cambria"/>
      <w:bCs/>
      <w:kern w:val="44"/>
      <w:sz w:val="44"/>
      <w:szCs w:val="44"/>
    </w:rPr>
  </w:style>
  <w:style w:type="character" w:customStyle="1" w:styleId="39">
    <w:name w:val="标题 3 Char"/>
    <w:basedOn w:val="33"/>
    <w:link w:val="4"/>
    <w:qFormat/>
    <w:uiPriority w:val="0"/>
    <w:rPr>
      <w:rFonts w:ascii="Cambria" w:hAnsi="Cambria"/>
      <w:bCs/>
      <w:sz w:val="30"/>
      <w:szCs w:val="28"/>
    </w:rPr>
  </w:style>
  <w:style w:type="character" w:customStyle="1" w:styleId="40">
    <w:name w:val="标题 5 Char"/>
    <w:basedOn w:val="33"/>
    <w:link w:val="6"/>
    <w:qFormat/>
    <w:uiPriority w:val="0"/>
    <w:rPr>
      <w:rFonts w:ascii="Cambria" w:hAnsi="Cambria"/>
      <w:bCs/>
      <w:szCs w:val="28"/>
    </w:rPr>
  </w:style>
  <w:style w:type="character" w:customStyle="1" w:styleId="41">
    <w:name w:val="标题 6 Char"/>
    <w:basedOn w:val="33"/>
    <w:link w:val="7"/>
    <w:qFormat/>
    <w:uiPriority w:val="0"/>
    <w:rPr>
      <w:rFonts w:ascii="Cambria" w:hAnsi="Cambria"/>
      <w:bCs/>
      <w:sz w:val="21"/>
    </w:rPr>
  </w:style>
  <w:style w:type="character" w:customStyle="1" w:styleId="42">
    <w:name w:val="标题 7 Char"/>
    <w:basedOn w:val="33"/>
    <w:link w:val="8"/>
    <w:qFormat/>
    <w:uiPriority w:val="0"/>
    <w:rPr>
      <w:bCs/>
    </w:rPr>
  </w:style>
  <w:style w:type="character" w:customStyle="1" w:styleId="43">
    <w:name w:val="标题 8 Char"/>
    <w:basedOn w:val="33"/>
    <w:link w:val="9"/>
    <w:qFormat/>
    <w:uiPriority w:val="0"/>
    <w:rPr>
      <w:rFonts w:ascii="Cambria" w:hAnsi="Cambria"/>
    </w:rPr>
  </w:style>
  <w:style w:type="character" w:customStyle="1" w:styleId="44">
    <w:name w:val="标题 9 Char"/>
    <w:basedOn w:val="33"/>
    <w:link w:val="10"/>
    <w:qFormat/>
    <w:uiPriority w:val="0"/>
    <w:rPr>
      <w:rFonts w:ascii="Cambria" w:hAnsi="Cambria"/>
      <w:sz w:val="21"/>
      <w:szCs w:val="21"/>
    </w:rPr>
  </w:style>
  <w:style w:type="paragraph" w:customStyle="1" w:styleId="45">
    <w:name w:val="Char Char Char Char Char Char1 Char"/>
    <w:basedOn w:val="1"/>
    <w:qFormat/>
    <w:uiPriority w:val="0"/>
    <w:pPr>
      <w:numPr>
        <w:ilvl w:val="0"/>
        <w:numId w:val="2"/>
      </w:numPr>
      <w:spacing w:line="240" w:lineRule="auto"/>
    </w:pPr>
    <w:rPr>
      <w:b/>
      <w:sz w:val="24"/>
    </w:rPr>
  </w:style>
  <w:style w:type="character" w:customStyle="1" w:styleId="46">
    <w:name w:val="批注主题 Char"/>
    <w:basedOn w:val="33"/>
    <w:link w:val="30"/>
    <w:semiHidden/>
    <w:qFormat/>
    <w:uiPriority w:val="0"/>
    <w:rPr>
      <w:bCs/>
      <w:sz w:val="21"/>
    </w:rPr>
  </w:style>
  <w:style w:type="paragraph" w:customStyle="1" w:styleId="47">
    <w:name w:val="封面标题"/>
    <w:basedOn w:val="1"/>
    <w:qFormat/>
    <w:uiPriority w:val="0"/>
    <w:pPr>
      <w:jc w:val="center"/>
    </w:pPr>
    <w:rPr>
      <w:rFonts w:cs="宋体"/>
      <w:b/>
      <w:bCs/>
      <w:sz w:val="44"/>
      <w:szCs w:val="20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3%20&#20307;&#31995;&#25991;&#20214;&#20462;&#25913;\&#36719;&#20214;&#24320;&#21457;&#65288;2012.5.10&#65289;\05%20&#24320;&#21457;&#38454;&#27573;\&#24037;&#31243;&#23454;&#26045;&#35828;&#2612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工程实施说明</Template>
  <Company>南京科远软件技术有限公司</Company>
  <Pages>19</Pages>
  <Words>2880</Words>
  <Characters>5926</Characters>
  <Lines>18</Lines>
  <Paragraphs>5</Paragraphs>
  <TotalTime>0</TotalTime>
  <ScaleCrop>false</ScaleCrop>
  <LinksUpToDate>false</LinksUpToDate>
  <CharactersWithSpaces>6330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2016-05-06T08:49:00Z</dcterms:created>
  <dc:creator>Administrator</dc:creator>
  <cp:lastModifiedBy>靳鸿祥</cp:lastModifiedBy>
  <dcterms:modified xsi:type="dcterms:W3CDTF">2025-07-31T06:46:41Z</dcterms:modified>
  <dc:title>南京科远自动化集团股份有限公司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档编号">
    <vt:lpwstr>KY•OPD•A•00－04</vt:lpwstr>
  </property>
  <property fmtid="{D5CDD505-2E9C-101B-9397-08002B2CF9AE}" pid="3" name="KSOProductBuildVer">
    <vt:lpwstr>2052-12.1.0.21915</vt:lpwstr>
  </property>
  <property fmtid="{D5CDD505-2E9C-101B-9397-08002B2CF9AE}" pid="4" name="ICV">
    <vt:lpwstr>6A8EAA1D102146C981246802790C60E3_13</vt:lpwstr>
  </property>
  <property fmtid="{D5CDD505-2E9C-101B-9397-08002B2CF9AE}" pid="5" name="KSOTemplateDocerSaveRecord">
    <vt:lpwstr>eyJoZGlkIjoiNzcwNzI3ZGQ2YzMwYmNkMTZhYmNlNzdmMGM3ZGVlZGEiLCJ1c2VySWQiOiIxNjM5NjEwOTAxIn0=</vt:lpwstr>
  </property>
</Properties>
</file>